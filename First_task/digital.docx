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C9A50" w14:textId="3D3F6D57" w:rsidR="00746D2E" w:rsidRDefault="00834ADE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C9B2C" wp14:editId="31FA43D4">
                <wp:simplePos x="0" y="0"/>
                <wp:positionH relativeFrom="column">
                  <wp:posOffset>571997</wp:posOffset>
                </wp:positionH>
                <wp:positionV relativeFrom="paragraph">
                  <wp:posOffset>-174929</wp:posOffset>
                </wp:positionV>
                <wp:extent cx="4216400" cy="1367625"/>
                <wp:effectExtent l="0" t="0" r="0" b="444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36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0" w14:textId="281351C6" w:rsidR="006F3721" w:rsidRPr="00834ADE" w:rsidRDefault="00C258CE" w:rsidP="00834ADE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  <w:r w:rsidR="00834ADE">
                              <w:rPr>
                                <w:rFonts w:ascii="Arial" w:hAnsi="Arial" w:cs="Arial"/>
                                <w:sz w:val="56"/>
                              </w:rPr>
                              <w:t>Applied SDLC AND Software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05pt;margin-top:-13.75pt;width:332pt;height:10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" filled="f" stroked="f" strokeweight=".5pt">
                <v:textbox>
                  <w:txbxContent>
                    <w:p w14:paraId="48DC9B60" w14:textId="281351C6" w:rsidR="006F3721" w:rsidRPr="00834ADE" w:rsidRDefault="00C258CE" w:rsidP="00834ADE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  <w:r w:rsidR="00834ADE">
                        <w:rPr>
                          <w:rFonts w:ascii="Arial" w:hAnsi="Arial" w:cs="Arial"/>
                          <w:sz w:val="56"/>
                        </w:rPr>
                        <w:t>Applied SDLC AND Software Testing</w:t>
                      </w:r>
                    </w:p>
                  </w:txbxContent>
                </v:textbox>
              </v:shape>
            </w:pict>
          </mc:Fallback>
        </mc:AlternateContent>
      </w:r>
      <w:r w:rsidR="00D61949"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57216" behindDoc="0" locked="0" layoutInCell="1" allowOverlap="1" wp14:anchorId="48DC9B2A" wp14:editId="55D64545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730"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31C28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91E136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35488D9D" w:rsidR="00963DA6" w:rsidRDefault="002006D8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</w:rPr>
        <w:drawing>
          <wp:anchor distT="0" distB="0" distL="114300" distR="114300" simplePos="0" relativeHeight="251664896" behindDoc="0" locked="0" layoutInCell="1" allowOverlap="1" wp14:anchorId="15FE4644" wp14:editId="738ACCF6">
            <wp:simplePos x="0" y="0"/>
            <wp:positionH relativeFrom="column">
              <wp:posOffset>2200275</wp:posOffset>
            </wp:positionH>
            <wp:positionV relativeFrom="paragraph">
              <wp:posOffset>2087880</wp:posOffset>
            </wp:positionV>
            <wp:extent cx="2115185" cy="14084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65"/>
        <w:gridCol w:w="1134"/>
        <w:gridCol w:w="2127"/>
        <w:gridCol w:w="1487"/>
        <w:gridCol w:w="1934"/>
        <w:gridCol w:w="2728"/>
      </w:tblGrid>
      <w:tr w:rsidR="00503D7B" w:rsidRPr="00553962" w14:paraId="48DC9A58" w14:textId="77777777" w:rsidTr="00834ADE">
        <w:trPr>
          <w:cantSplit/>
          <w:trHeight w:val="687"/>
        </w:trPr>
        <w:tc>
          <w:tcPr>
            <w:tcW w:w="508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41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015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10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834ADE">
        <w:trPr>
          <w:cantSplit/>
          <w:trHeight w:val="273"/>
        </w:trPr>
        <w:tc>
          <w:tcPr>
            <w:tcW w:w="508" w:type="pct"/>
            <w:vAlign w:val="center"/>
          </w:tcPr>
          <w:p w14:paraId="48DC9A59" w14:textId="720F0116" w:rsidR="002979C3" w:rsidRPr="00404B4F" w:rsidRDefault="00834ADE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41" w:type="pct"/>
            <w:vAlign w:val="center"/>
          </w:tcPr>
          <w:p w14:paraId="48DC9A5A" w14:textId="1A48CC20" w:rsidR="002979C3" w:rsidRPr="00B96BE2" w:rsidRDefault="00834ADE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17/09/2020</w:t>
            </w:r>
          </w:p>
        </w:tc>
        <w:tc>
          <w:tcPr>
            <w:tcW w:w="1015" w:type="pct"/>
            <w:vAlign w:val="center"/>
          </w:tcPr>
          <w:p w14:paraId="48DC9A5B" w14:textId="3D980CDE" w:rsidR="001B4CE7" w:rsidRPr="007B3ACD" w:rsidRDefault="00834ADE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99002528</w:t>
            </w:r>
          </w:p>
        </w:tc>
        <w:tc>
          <w:tcPr>
            <w:tcW w:w="710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834ADE">
        <w:trPr>
          <w:cantSplit/>
          <w:trHeight w:val="273"/>
        </w:trPr>
        <w:tc>
          <w:tcPr>
            <w:tcW w:w="508" w:type="pct"/>
            <w:vAlign w:val="center"/>
          </w:tcPr>
          <w:p w14:paraId="48DC9A60" w14:textId="7A6B0228" w:rsidR="00EF2B08" w:rsidRPr="00404B4F" w:rsidRDefault="00834ADE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541" w:type="pct"/>
            <w:vAlign w:val="center"/>
          </w:tcPr>
          <w:p w14:paraId="48DC9A61" w14:textId="61DCE81B" w:rsidR="00EF2B08" w:rsidRPr="00B96BE2" w:rsidRDefault="00834ADE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18/09/2020</w:t>
            </w:r>
          </w:p>
        </w:tc>
        <w:tc>
          <w:tcPr>
            <w:tcW w:w="1015" w:type="pct"/>
            <w:vAlign w:val="center"/>
          </w:tcPr>
          <w:p w14:paraId="48DC9A62" w14:textId="4C656653" w:rsidR="00EF2B08" w:rsidRPr="007B3ACD" w:rsidRDefault="00834ADE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99002528</w:t>
            </w:r>
          </w:p>
        </w:tc>
        <w:tc>
          <w:tcPr>
            <w:tcW w:w="710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834ADE">
        <w:trPr>
          <w:cantSplit/>
          <w:trHeight w:val="273"/>
        </w:trPr>
        <w:tc>
          <w:tcPr>
            <w:tcW w:w="508" w:type="pct"/>
            <w:vAlign w:val="center"/>
          </w:tcPr>
          <w:p w14:paraId="48DC9A67" w14:textId="7DE8D3F4" w:rsidR="00EF2B08" w:rsidRPr="00404B4F" w:rsidRDefault="00834ADE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541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015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10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834ADE">
        <w:trPr>
          <w:cantSplit/>
          <w:trHeight w:val="273"/>
        </w:trPr>
        <w:tc>
          <w:tcPr>
            <w:tcW w:w="508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41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015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10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834ADE">
        <w:trPr>
          <w:cantSplit/>
          <w:trHeight w:val="273"/>
        </w:trPr>
        <w:tc>
          <w:tcPr>
            <w:tcW w:w="508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41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015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10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7777777" w:rsidR="00DB5DE8" w:rsidRDefault="00DB5DE8">
          <w:pPr>
            <w:pStyle w:val="TOCHeading"/>
          </w:pPr>
          <w:r>
            <w:t>Contents</w:t>
          </w:r>
        </w:p>
        <w:p w14:paraId="6975708A" w14:textId="7AA02A4B" w:rsidR="002006D8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72039" w:history="1">
            <w:r w:rsidR="002006D8" w:rsidRPr="00BF6928">
              <w:rPr>
                <w:rStyle w:val="Hyperlink"/>
                <w:noProof/>
              </w:rPr>
              <w:t>Checklist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_Toc51272039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2006D8">
              <w:rPr>
                <w:noProof/>
                <w:webHidden/>
              </w:rPr>
              <w:t>3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596B5E8F" w14:textId="2F3521D8" w:rsidR="002006D8" w:rsidRDefault="00D849F7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1272040" w:history="1">
            <w:r w:rsidR="002006D8" w:rsidRPr="00BF6928">
              <w:rPr>
                <w:rStyle w:val="Hyperlink"/>
                <w:noProof/>
              </w:rPr>
              <w:t>Activity and Tasks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_Toc51272040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2006D8">
              <w:rPr>
                <w:noProof/>
                <w:webHidden/>
              </w:rPr>
              <w:t>4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07177A88" w14:textId="3FA29948" w:rsidR="002006D8" w:rsidRDefault="00D849F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272041" w:history="1">
            <w:r w:rsidR="002006D8" w:rsidRPr="00BF6928">
              <w:rPr>
                <w:rStyle w:val="Hyperlink"/>
                <w:b/>
                <w:bCs/>
                <w:noProof/>
              </w:rPr>
              <w:t>Activity 1</w:t>
            </w:r>
            <w:r w:rsidR="002006D8" w:rsidRPr="00BF6928">
              <w:rPr>
                <w:rStyle w:val="Hyperlink"/>
                <w:noProof/>
              </w:rPr>
              <w:t>– System/Software  Development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_Toc51272041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2006D8">
              <w:rPr>
                <w:noProof/>
                <w:webHidden/>
              </w:rPr>
              <w:t>4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2AC45A12" w14:textId="5F1AB430" w:rsidR="002006D8" w:rsidRDefault="00D849F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272042" w:history="1">
            <w:r w:rsidR="002006D8" w:rsidRPr="00BF6928">
              <w:rPr>
                <w:rStyle w:val="Hyperlink"/>
                <w:b/>
                <w:bCs/>
                <w:noProof/>
              </w:rPr>
              <w:t>Activity 2</w:t>
            </w:r>
            <w:r w:rsidR="002006D8" w:rsidRPr="00BF6928">
              <w:rPr>
                <w:rStyle w:val="Hyperlink"/>
                <w:noProof/>
              </w:rPr>
              <w:t xml:space="preserve"> –CI Workflow for C Programming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_Toc51272042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2006D8">
              <w:rPr>
                <w:noProof/>
                <w:webHidden/>
              </w:rPr>
              <w:t>4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49C033E3" w14:textId="75053787" w:rsidR="002006D8" w:rsidRDefault="00D849F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272043" w:history="1">
            <w:r w:rsidR="002006D8" w:rsidRPr="00BF6928">
              <w:rPr>
                <w:rStyle w:val="Hyperlink"/>
                <w:b/>
                <w:bCs/>
                <w:noProof/>
              </w:rPr>
              <w:t>Activity 3</w:t>
            </w:r>
            <w:r w:rsidR="002006D8" w:rsidRPr="00BF6928">
              <w:rPr>
                <w:rStyle w:val="Hyperlink"/>
                <w:noProof/>
              </w:rPr>
              <w:t xml:space="preserve"> – Agile Aspects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_Toc51272043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2006D8">
              <w:rPr>
                <w:noProof/>
                <w:webHidden/>
              </w:rPr>
              <w:t>4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48DC9A96" w14:textId="6D937303" w:rsidR="00DB5DE8" w:rsidRDefault="00DB5DE8">
          <w:r>
            <w:rPr>
              <w:b/>
              <w:bCs/>
              <w:noProof/>
            </w:rPr>
            <w:fldChar w:fldCharType="end"/>
          </w:r>
        </w:p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p w14:paraId="48DC9A9B" w14:textId="77777777" w:rsidR="00053C2C" w:rsidRDefault="00053C2C" w:rsidP="00053C2C"/>
    <w:p w14:paraId="48DC9A9C" w14:textId="77777777" w:rsidR="00053C2C" w:rsidRDefault="00053C2C" w:rsidP="00053C2C"/>
    <w:p w14:paraId="48DC9A9D" w14:textId="77777777" w:rsidR="00053C2C" w:rsidRDefault="00053C2C" w:rsidP="00053C2C"/>
    <w:p w14:paraId="48DC9A9E" w14:textId="77777777" w:rsidR="00053C2C" w:rsidRDefault="00053C2C" w:rsidP="00053C2C"/>
    <w:p w14:paraId="48DC9A9F" w14:textId="77777777" w:rsidR="00053C2C" w:rsidRDefault="00053C2C" w:rsidP="00053C2C"/>
    <w:p w14:paraId="48DC9AA0" w14:textId="77777777" w:rsidR="00053C2C" w:rsidRDefault="00053C2C" w:rsidP="00053C2C"/>
    <w:p w14:paraId="48DC9AA1" w14:textId="77777777" w:rsidR="00053C2C" w:rsidRDefault="00053C2C" w:rsidP="00053C2C"/>
    <w:p w14:paraId="48DC9AA2" w14:textId="77777777" w:rsidR="00053C2C" w:rsidRDefault="00053C2C" w:rsidP="00053C2C"/>
    <w:p w14:paraId="48DC9AA3" w14:textId="77777777" w:rsidR="00053C2C" w:rsidRDefault="00053C2C" w:rsidP="00053C2C"/>
    <w:p w14:paraId="48DC9AA4" w14:textId="77777777" w:rsidR="00053C2C" w:rsidRDefault="00053C2C" w:rsidP="00053C2C"/>
    <w:p w14:paraId="48DC9AA5" w14:textId="77777777" w:rsidR="00053C2C" w:rsidRDefault="00053C2C" w:rsidP="00053C2C"/>
    <w:p w14:paraId="48DC9AA6" w14:textId="77777777" w:rsidR="00053C2C" w:rsidRDefault="00053C2C" w:rsidP="00053C2C"/>
    <w:p w14:paraId="48DC9AA7" w14:textId="77777777" w:rsidR="00053C2C" w:rsidRDefault="00053C2C" w:rsidP="00053C2C"/>
    <w:p w14:paraId="48DC9AA8" w14:textId="77777777" w:rsidR="00053C2C" w:rsidRDefault="00053C2C" w:rsidP="00053C2C"/>
    <w:p w14:paraId="48DC9AA9" w14:textId="77777777" w:rsidR="00053C2C" w:rsidRDefault="00053C2C" w:rsidP="00053C2C"/>
    <w:p w14:paraId="48DC9AAA" w14:textId="77777777" w:rsidR="00053C2C" w:rsidRDefault="00053C2C" w:rsidP="00053C2C"/>
    <w:p w14:paraId="48DC9AAB" w14:textId="77777777" w:rsidR="00053C2C" w:rsidRDefault="00053C2C" w:rsidP="00053C2C"/>
    <w:p w14:paraId="48DC9AAC" w14:textId="77777777" w:rsidR="00053C2C" w:rsidRDefault="00053C2C" w:rsidP="00053C2C"/>
    <w:p w14:paraId="48DC9AAD" w14:textId="77777777" w:rsidR="00053C2C" w:rsidRDefault="00053C2C" w:rsidP="00053C2C"/>
    <w:p w14:paraId="48DC9AAE" w14:textId="77777777" w:rsidR="00053C2C" w:rsidRDefault="00053C2C" w:rsidP="00053C2C"/>
    <w:p w14:paraId="48DC9AAF" w14:textId="77777777" w:rsidR="00053C2C" w:rsidRDefault="00053C2C" w:rsidP="00053C2C"/>
    <w:p w14:paraId="48DC9AB0" w14:textId="25D24AE4" w:rsidR="00053C2C" w:rsidRDefault="00053C2C" w:rsidP="00053C2C"/>
    <w:p w14:paraId="0F8FDCB4" w14:textId="03F059A6" w:rsidR="00EE4EC2" w:rsidRDefault="00EE4EC2" w:rsidP="00053C2C"/>
    <w:p w14:paraId="36ABDA3F" w14:textId="77777777" w:rsidR="00EE4EC2" w:rsidRDefault="00EE4EC2" w:rsidP="00053C2C"/>
    <w:p w14:paraId="48DC9AB1" w14:textId="73F95FF4" w:rsidR="00053C2C" w:rsidRDefault="00053C2C" w:rsidP="00053C2C"/>
    <w:p w14:paraId="40E2FB0B" w14:textId="77777777" w:rsidR="00A27E85" w:rsidRDefault="00A27E85" w:rsidP="00053C2C"/>
    <w:p w14:paraId="07DD9392" w14:textId="77777777" w:rsidR="00834ADE" w:rsidRDefault="00834ADE" w:rsidP="00705561">
      <w:pPr>
        <w:pStyle w:val="Heading1"/>
      </w:pPr>
      <w:bookmarkStart w:id="4" w:name="_Toc51272039"/>
    </w:p>
    <w:p w14:paraId="014754D2" w14:textId="1ADC1350" w:rsidR="00B160FF" w:rsidRDefault="00B160FF" w:rsidP="00705561">
      <w:pPr>
        <w:pStyle w:val="Heading1"/>
      </w:pPr>
      <w:r>
        <w:lastRenderedPageBreak/>
        <w:t>Checklist</w:t>
      </w:r>
      <w:bookmarkEnd w:id="4"/>
    </w:p>
    <w:p w14:paraId="271379D0" w14:textId="181DAF60" w:rsidR="006235CC" w:rsidRDefault="003A1816" w:rsidP="00E0722B">
      <w:pPr>
        <w:pStyle w:val="ListParagraph"/>
        <w:numPr>
          <w:ilvl w:val="0"/>
          <w:numId w:val="54"/>
        </w:numPr>
      </w:pPr>
      <w:r>
        <w:t>Installation of SW on Phone and Desktop</w:t>
      </w:r>
    </w:p>
    <w:p w14:paraId="45DDB843" w14:textId="1E739104" w:rsidR="003A1816" w:rsidRDefault="003A1816" w:rsidP="00E0722B">
      <w:pPr>
        <w:pStyle w:val="ListParagraph"/>
        <w:numPr>
          <w:ilvl w:val="0"/>
          <w:numId w:val="54"/>
        </w:numPr>
      </w:pPr>
      <w:r>
        <w:t xml:space="preserve">Additional Aspects … </w:t>
      </w:r>
    </w:p>
    <w:p w14:paraId="528F0D09" w14:textId="77777777" w:rsidR="003A1816" w:rsidRPr="00B160FF" w:rsidRDefault="003A1816" w:rsidP="003A1816">
      <w:pPr>
        <w:pStyle w:val="ListParagraph"/>
        <w:ind w:firstLine="0"/>
      </w:pPr>
    </w:p>
    <w:p w14:paraId="48DC9AB2" w14:textId="0B86F540" w:rsidR="00DB5DE8" w:rsidRDefault="003A1816" w:rsidP="00705561">
      <w:pPr>
        <w:pStyle w:val="Heading1"/>
      </w:pPr>
      <w:bookmarkStart w:id="5" w:name="_Toc51272040"/>
      <w:r>
        <w:t>Activity and Tasks</w:t>
      </w:r>
      <w:bookmarkEnd w:id="5"/>
    </w:p>
    <w:p w14:paraId="48DC9AB3" w14:textId="6EFBAE28" w:rsidR="00705561" w:rsidRDefault="00705561" w:rsidP="00705561">
      <w:pPr>
        <w:pStyle w:val="Heading2"/>
      </w:pPr>
      <w:bookmarkStart w:id="6" w:name="_Toc51272041"/>
      <w:r w:rsidRPr="006D034E">
        <w:rPr>
          <w:b/>
          <w:bCs/>
        </w:rPr>
        <w:t xml:space="preserve">Activity </w:t>
      </w:r>
      <w:r w:rsidR="003A1816">
        <w:rPr>
          <w:b/>
          <w:bCs/>
        </w:rPr>
        <w:t>1</w:t>
      </w:r>
      <w:r>
        <w:t xml:space="preserve">– </w:t>
      </w:r>
      <w:r w:rsidR="003A1816">
        <w:t>System/Software  Development</w:t>
      </w:r>
      <w:bookmarkEnd w:id="6"/>
    </w:p>
    <w:p w14:paraId="6BEB790F" w14:textId="567A8DA7" w:rsidR="00476B74" w:rsidRDefault="003A1816" w:rsidP="00E0722B">
      <w:pPr>
        <w:pStyle w:val="ListParagraph"/>
        <w:numPr>
          <w:ilvl w:val="0"/>
          <w:numId w:val="54"/>
        </w:numPr>
      </w:pPr>
      <w:r>
        <w:t>Sub Tasks</w:t>
      </w:r>
    </w:p>
    <w:p w14:paraId="36991D54" w14:textId="1120E2DA" w:rsidR="003A1816" w:rsidRPr="00705561" w:rsidRDefault="003A1816" w:rsidP="00E0722B">
      <w:pPr>
        <w:pStyle w:val="ListParagraph"/>
        <w:numPr>
          <w:ilvl w:val="0"/>
          <w:numId w:val="54"/>
        </w:numPr>
      </w:pPr>
      <w:r>
        <w:t>Complete and Evolve</w:t>
      </w:r>
    </w:p>
    <w:p w14:paraId="48DC9AB7" w14:textId="54F3F027" w:rsidR="00705561" w:rsidRDefault="00705561" w:rsidP="00705561">
      <w:pPr>
        <w:pStyle w:val="Heading2"/>
      </w:pPr>
      <w:bookmarkStart w:id="7" w:name="_Toc51272042"/>
      <w:r w:rsidRPr="006D034E">
        <w:rPr>
          <w:b/>
          <w:bCs/>
        </w:rPr>
        <w:t>Activity 2</w:t>
      </w:r>
      <w:r>
        <w:t xml:space="preserve"> –</w:t>
      </w:r>
      <w:r w:rsidR="00476B74">
        <w:t>CI Workflow for C Programming</w:t>
      </w:r>
      <w:bookmarkEnd w:id="7"/>
      <w:r w:rsidR="00476B74">
        <w:t xml:space="preserve"> </w:t>
      </w:r>
    </w:p>
    <w:p w14:paraId="13E1E157" w14:textId="1A7DD627" w:rsidR="00476B74" w:rsidRDefault="003A1816" w:rsidP="00E0722B">
      <w:pPr>
        <w:pStyle w:val="ListParagraph"/>
        <w:numPr>
          <w:ilvl w:val="0"/>
          <w:numId w:val="54"/>
        </w:numPr>
      </w:pPr>
      <w:r>
        <w:t>Sub Tasks</w:t>
      </w:r>
    </w:p>
    <w:p w14:paraId="688D46DF" w14:textId="3BE57073" w:rsidR="003A1816" w:rsidRPr="00705561" w:rsidRDefault="003A1816" w:rsidP="00E0722B">
      <w:pPr>
        <w:pStyle w:val="ListParagraph"/>
        <w:numPr>
          <w:ilvl w:val="0"/>
          <w:numId w:val="54"/>
        </w:numPr>
      </w:pPr>
      <w:r>
        <w:t>Complete and Evolve</w:t>
      </w:r>
    </w:p>
    <w:p w14:paraId="48DC9AC0" w14:textId="2E453E6E" w:rsidR="00705561" w:rsidRDefault="00705561" w:rsidP="00705561"/>
    <w:p w14:paraId="761E1071" w14:textId="7D2E6688" w:rsidR="008A014B" w:rsidRDefault="008A014B" w:rsidP="008A014B">
      <w:pPr>
        <w:pStyle w:val="Heading2"/>
      </w:pPr>
      <w:bookmarkStart w:id="8" w:name="_Toc51272043"/>
      <w:r>
        <w:rPr>
          <w:b/>
          <w:bCs/>
        </w:rPr>
        <w:t>Activity 3</w:t>
      </w:r>
      <w:r>
        <w:t xml:space="preserve"> – </w:t>
      </w:r>
      <w:r w:rsidR="003A1816">
        <w:t>Agile Aspects</w:t>
      </w:r>
      <w:bookmarkEnd w:id="8"/>
      <w:r>
        <w:t xml:space="preserve"> </w:t>
      </w:r>
    </w:p>
    <w:p w14:paraId="782066B0" w14:textId="5340A5C9" w:rsidR="003A1816" w:rsidRDefault="003A1816" w:rsidP="00E0722B">
      <w:pPr>
        <w:pStyle w:val="ListParagraph"/>
        <w:numPr>
          <w:ilvl w:val="0"/>
          <w:numId w:val="54"/>
        </w:numPr>
      </w:pPr>
      <w:r>
        <w:t xml:space="preserve">….. </w:t>
      </w:r>
    </w:p>
    <w:bookmarkEnd w:id="0"/>
    <w:bookmarkEnd w:id="1"/>
    <w:bookmarkEnd w:id="2"/>
    <w:bookmarkEnd w:id="3"/>
    <w:p w14:paraId="609A23F8" w14:textId="77777777" w:rsidR="003A1816" w:rsidRPr="003A1816" w:rsidRDefault="003A1816" w:rsidP="003A1816">
      <w:pPr>
        <w:pStyle w:val="ListParagraph"/>
        <w:ind w:firstLine="0"/>
      </w:pPr>
    </w:p>
    <w:p w14:paraId="268131C1" w14:textId="2608043D" w:rsidR="7C493704" w:rsidRDefault="7C493704" w:rsidP="7C493704">
      <w:pPr>
        <w:pStyle w:val="ListParagraph"/>
        <w:ind w:firstLine="0"/>
      </w:pPr>
    </w:p>
    <w:p w14:paraId="64DA5CFA" w14:textId="7A427FB3" w:rsidR="7C493704" w:rsidRDefault="7C493704" w:rsidP="7C493704">
      <w:pPr>
        <w:pStyle w:val="ListParagraph"/>
        <w:ind w:firstLine="0"/>
      </w:pPr>
    </w:p>
    <w:p w14:paraId="691AF693" w14:textId="07C0C9E3" w:rsidR="7C493704" w:rsidRDefault="7C493704" w:rsidP="7C493704">
      <w:pPr>
        <w:pStyle w:val="ListParagraph"/>
        <w:ind w:firstLine="0"/>
      </w:pPr>
    </w:p>
    <w:p w14:paraId="789A05E1" w14:textId="6974DAE4" w:rsidR="7C493704" w:rsidRDefault="7C493704" w:rsidP="7C493704">
      <w:pPr>
        <w:pStyle w:val="ListParagraph"/>
        <w:ind w:firstLine="0"/>
      </w:pPr>
    </w:p>
    <w:p w14:paraId="3A05173E" w14:textId="427E9ED4" w:rsidR="7C493704" w:rsidRDefault="7C493704" w:rsidP="7C493704">
      <w:pPr>
        <w:pStyle w:val="ListParagraph"/>
        <w:ind w:firstLine="0"/>
      </w:pPr>
    </w:p>
    <w:p w14:paraId="1A65F139" w14:textId="467314B8" w:rsidR="7C493704" w:rsidRDefault="7C493704" w:rsidP="7C493704">
      <w:pPr>
        <w:pStyle w:val="ListParagraph"/>
        <w:ind w:firstLine="0"/>
      </w:pPr>
    </w:p>
    <w:p w14:paraId="223057BA" w14:textId="2BB34C39" w:rsidR="7C493704" w:rsidRDefault="7C493704" w:rsidP="7C493704">
      <w:pPr>
        <w:pStyle w:val="ListParagraph"/>
        <w:ind w:firstLine="0"/>
      </w:pPr>
    </w:p>
    <w:p w14:paraId="23E7058F" w14:textId="65674620" w:rsidR="7C493704" w:rsidRDefault="7C493704" w:rsidP="7C493704">
      <w:pPr>
        <w:pStyle w:val="ListParagraph"/>
        <w:ind w:firstLine="0"/>
      </w:pPr>
    </w:p>
    <w:p w14:paraId="381D8841" w14:textId="341F6D24" w:rsidR="7C493704" w:rsidRDefault="7C493704" w:rsidP="7C493704">
      <w:pPr>
        <w:pStyle w:val="ListParagraph"/>
        <w:ind w:firstLine="0"/>
      </w:pPr>
    </w:p>
    <w:p w14:paraId="6A0F0486" w14:textId="617286FD" w:rsidR="7C493704" w:rsidRDefault="7C493704" w:rsidP="7C493704">
      <w:pPr>
        <w:pStyle w:val="ListParagraph"/>
        <w:ind w:firstLine="0"/>
      </w:pPr>
    </w:p>
    <w:p w14:paraId="64370ED7" w14:textId="1B96DACD" w:rsidR="7C493704" w:rsidRDefault="7C493704" w:rsidP="7C493704">
      <w:pPr>
        <w:pStyle w:val="ListParagraph"/>
        <w:ind w:firstLine="0"/>
      </w:pPr>
    </w:p>
    <w:p w14:paraId="79F2551B" w14:textId="3AD7611E" w:rsidR="7C493704" w:rsidRDefault="7C493704" w:rsidP="7C493704">
      <w:pPr>
        <w:pStyle w:val="ListParagraph"/>
        <w:ind w:firstLine="0"/>
      </w:pPr>
    </w:p>
    <w:p w14:paraId="194CE1CD" w14:textId="0C5E2674" w:rsidR="7C493704" w:rsidRDefault="7C493704" w:rsidP="7C493704">
      <w:pPr>
        <w:pStyle w:val="ListParagraph"/>
        <w:ind w:firstLine="0"/>
      </w:pPr>
    </w:p>
    <w:p w14:paraId="72E995F1" w14:textId="63307B8D" w:rsidR="7C493704" w:rsidRDefault="7C493704" w:rsidP="7C493704">
      <w:pPr>
        <w:pStyle w:val="ListParagraph"/>
        <w:ind w:firstLine="0"/>
      </w:pPr>
    </w:p>
    <w:p w14:paraId="43D8BFEB" w14:textId="360F7718" w:rsidR="7C493704" w:rsidRDefault="7C493704" w:rsidP="7C493704">
      <w:pPr>
        <w:pStyle w:val="ListParagraph"/>
        <w:ind w:firstLine="0"/>
      </w:pPr>
    </w:p>
    <w:p w14:paraId="61910390" w14:textId="514E4454" w:rsidR="7C493704" w:rsidRDefault="7C493704" w:rsidP="7C493704">
      <w:pPr>
        <w:pStyle w:val="ListParagraph"/>
        <w:ind w:firstLine="0"/>
      </w:pPr>
    </w:p>
    <w:p w14:paraId="1A490BCF" w14:textId="72460994" w:rsidR="7C493704" w:rsidRDefault="7C493704" w:rsidP="7C493704">
      <w:pPr>
        <w:pStyle w:val="ListParagraph"/>
        <w:ind w:firstLine="0"/>
      </w:pPr>
    </w:p>
    <w:p w14:paraId="3E40C1EC" w14:textId="1704A929" w:rsidR="7C493704" w:rsidRDefault="7C493704" w:rsidP="7C493704">
      <w:pPr>
        <w:pStyle w:val="ListParagraph"/>
        <w:ind w:firstLine="0"/>
      </w:pPr>
    </w:p>
    <w:p w14:paraId="3291FE46" w14:textId="42CFEA87" w:rsidR="7C493704" w:rsidRDefault="7C493704" w:rsidP="7C493704">
      <w:pPr>
        <w:pStyle w:val="ListParagraph"/>
        <w:ind w:firstLine="0"/>
      </w:pPr>
    </w:p>
    <w:p w14:paraId="16A8A538" w14:textId="6653E75F" w:rsidR="7C493704" w:rsidRDefault="7C493704" w:rsidP="7C493704">
      <w:pPr>
        <w:pStyle w:val="ListParagraph"/>
        <w:ind w:firstLine="0"/>
      </w:pPr>
    </w:p>
    <w:p w14:paraId="6F5FF193" w14:textId="33EA1D20" w:rsidR="7C493704" w:rsidRDefault="7C493704" w:rsidP="7C493704">
      <w:pPr>
        <w:pStyle w:val="ListParagraph"/>
        <w:ind w:firstLine="0"/>
      </w:pPr>
    </w:p>
    <w:p w14:paraId="5C9D4350" w14:textId="434CAB5D" w:rsidR="7C493704" w:rsidRDefault="7C493704" w:rsidP="7C493704">
      <w:pPr>
        <w:pStyle w:val="ListParagraph"/>
        <w:ind w:firstLine="0"/>
      </w:pPr>
    </w:p>
    <w:p w14:paraId="4DC4D9E7" w14:textId="1AE5803A" w:rsidR="7C493704" w:rsidRDefault="7C493704" w:rsidP="7C493704">
      <w:pPr>
        <w:pStyle w:val="ListParagraph"/>
        <w:ind w:firstLine="0"/>
      </w:pPr>
    </w:p>
    <w:p w14:paraId="6C56E0C2" w14:textId="0AEA7019" w:rsidR="7C493704" w:rsidRDefault="7C493704" w:rsidP="7C493704">
      <w:pPr>
        <w:pStyle w:val="ListParagraph"/>
        <w:ind w:firstLine="0"/>
      </w:pPr>
    </w:p>
    <w:p w14:paraId="6ACA64EA" w14:textId="6FE846E5" w:rsidR="7C493704" w:rsidRDefault="7C493704" w:rsidP="7C493704">
      <w:pPr>
        <w:pStyle w:val="ListParagraph"/>
        <w:ind w:firstLine="0"/>
      </w:pPr>
    </w:p>
    <w:p w14:paraId="2258B619" w14:textId="085D0723" w:rsidR="7C493704" w:rsidRDefault="7C493704" w:rsidP="7C493704">
      <w:pPr>
        <w:pStyle w:val="ListParagraph"/>
        <w:ind w:firstLine="0"/>
      </w:pPr>
    </w:p>
    <w:p w14:paraId="2D5C1A3E" w14:textId="2D60E2DE" w:rsidR="7C493704" w:rsidRDefault="7C493704" w:rsidP="7C493704">
      <w:pPr>
        <w:pStyle w:val="ListParagraph"/>
        <w:ind w:firstLine="0"/>
      </w:pPr>
    </w:p>
    <w:p w14:paraId="71A27700" w14:textId="2AB895B5" w:rsidR="7C493704" w:rsidRDefault="7C493704" w:rsidP="7C493704">
      <w:pPr>
        <w:pStyle w:val="ListParagraph"/>
        <w:ind w:firstLine="0"/>
      </w:pPr>
    </w:p>
    <w:p w14:paraId="0F8D3ED0" w14:textId="26CFC41A" w:rsidR="7C493704" w:rsidRDefault="7C493704" w:rsidP="7C493704">
      <w:pPr>
        <w:spacing w:line="257" w:lineRule="auto"/>
        <w:jc w:val="center"/>
      </w:pPr>
      <w:r w:rsidRPr="7C493704">
        <w:rPr>
          <w:rFonts w:ascii="Times New Roman" w:hAnsi="Times New Roman"/>
          <w:b/>
          <w:bCs/>
          <w:sz w:val="52"/>
          <w:szCs w:val="52"/>
        </w:rPr>
        <w:t xml:space="preserve">Consumer product </w:t>
      </w:r>
      <w:r w:rsidR="00E1159D">
        <w:rPr>
          <w:rFonts w:ascii="Times New Roman" w:hAnsi="Times New Roman"/>
          <w:b/>
          <w:bCs/>
          <w:sz w:val="52"/>
          <w:szCs w:val="52"/>
        </w:rPr>
        <w:t>– Digital Hearing Aid</w:t>
      </w:r>
      <w:r w:rsidRPr="7C493704">
        <w:rPr>
          <w:rFonts w:ascii="Times New Roman" w:hAnsi="Times New Roman"/>
          <w:b/>
          <w:bCs/>
          <w:sz w:val="52"/>
          <w:szCs w:val="52"/>
        </w:rPr>
        <w:t xml:space="preserve"> </w:t>
      </w:r>
    </w:p>
    <w:p w14:paraId="7622D591" w14:textId="08885EFB" w:rsidR="7C493704" w:rsidRDefault="7C493704" w:rsidP="7C493704">
      <w:pPr>
        <w:spacing w:line="257" w:lineRule="auto"/>
      </w:pPr>
      <w:r w:rsidRPr="7C493704">
        <w:rPr>
          <w:rFonts w:ascii="Times New Roman" w:hAnsi="Times New Roman"/>
          <w:b/>
          <w:bCs/>
          <w:sz w:val="44"/>
          <w:szCs w:val="44"/>
        </w:rPr>
        <w:t xml:space="preserve"> </w:t>
      </w:r>
    </w:p>
    <w:p w14:paraId="6F4C27F3" w14:textId="348D39A1" w:rsidR="7C493704" w:rsidRDefault="7C493704" w:rsidP="7C493704">
      <w:pPr>
        <w:spacing w:line="257" w:lineRule="auto"/>
        <w:jc w:val="center"/>
        <w:rPr>
          <w:rFonts w:ascii="Times New Roman" w:hAnsi="Times New Roman"/>
          <w:b/>
          <w:bCs/>
          <w:sz w:val="52"/>
          <w:szCs w:val="52"/>
        </w:rPr>
      </w:pPr>
    </w:p>
    <w:p w14:paraId="06C4C929" w14:textId="54AB6CCD" w:rsidR="7C493704" w:rsidRDefault="7C493704" w:rsidP="7C493704">
      <w:pPr>
        <w:spacing w:line="257" w:lineRule="auto"/>
        <w:jc w:val="center"/>
        <w:rPr>
          <w:rFonts w:ascii="Times New Roman" w:hAnsi="Times New Roman"/>
          <w:b/>
          <w:bCs/>
          <w:sz w:val="52"/>
          <w:szCs w:val="52"/>
        </w:rPr>
      </w:pPr>
    </w:p>
    <w:p w14:paraId="3F6A1A04" w14:textId="41A1B79A" w:rsidR="7C493704" w:rsidRDefault="7C493704"/>
    <w:p w14:paraId="47285A88" w14:textId="167B27F2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>How my system look like:</w:t>
      </w:r>
    </w:p>
    <w:p w14:paraId="559EA899" w14:textId="68058967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 xml:space="preserve"> </w:t>
      </w:r>
    </w:p>
    <w:p w14:paraId="4D29E296" w14:textId="33094878" w:rsidR="7C493704" w:rsidRDefault="7C493704" w:rsidP="7C493704">
      <w:pPr>
        <w:pStyle w:val="ListParagraph"/>
        <w:numPr>
          <w:ilvl w:val="0"/>
          <w:numId w:val="7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Battery up to 6000Mah.</w:t>
      </w:r>
    </w:p>
    <w:p w14:paraId="4EC380CE" w14:textId="6EE2FEBB" w:rsidR="7C493704" w:rsidRDefault="7C493704" w:rsidP="7C493704">
      <w:pPr>
        <w:pStyle w:val="ListParagraph"/>
        <w:numPr>
          <w:ilvl w:val="0"/>
          <w:numId w:val="7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Containing all the Security features like </w:t>
      </w:r>
      <w:proofErr w:type="spellStart"/>
      <w:r w:rsidRPr="7C493704">
        <w:rPr>
          <w:rFonts w:ascii="Helvetica" w:eastAsia="Helvetica" w:hAnsi="Helvetica" w:cs="Helvetica"/>
          <w:color w:val="1D1D1F"/>
          <w:sz w:val="26"/>
          <w:szCs w:val="26"/>
        </w:rPr>
        <w:t>FaceId</w:t>
      </w:r>
      <w:proofErr w:type="spellEnd"/>
      <w:r w:rsidRPr="7C493704">
        <w:rPr>
          <w:rFonts w:ascii="Helvetica" w:eastAsia="Helvetica" w:hAnsi="Helvetica" w:cs="Helvetica"/>
          <w:color w:val="1D1D1F"/>
          <w:sz w:val="26"/>
          <w:szCs w:val="26"/>
        </w:rPr>
        <w:t>, finger print scanner, pin, etc.</w:t>
      </w:r>
    </w:p>
    <w:p w14:paraId="0A28F904" w14:textId="1A3466A1" w:rsidR="7C493704" w:rsidRDefault="7C493704" w:rsidP="7C493704">
      <w:pPr>
        <w:pStyle w:val="ListParagraph"/>
        <w:numPr>
          <w:ilvl w:val="0"/>
          <w:numId w:val="7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Giving more advanced features at some low cost (Rs.30,000).</w:t>
      </w:r>
    </w:p>
    <w:p w14:paraId="6433ABB8" w14:textId="0C4AA8A9" w:rsidR="7C493704" w:rsidRDefault="7C493704" w:rsidP="7C493704">
      <w:pPr>
        <w:pStyle w:val="ListParagraph"/>
        <w:numPr>
          <w:ilvl w:val="0"/>
          <w:numId w:val="7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Decrease the weight of the mobile.</w:t>
      </w:r>
    </w:p>
    <w:p w14:paraId="4916CB95" w14:textId="52500AC3" w:rsidR="7C493704" w:rsidRDefault="7C493704" w:rsidP="7C493704">
      <w:pPr>
        <w:pStyle w:val="ListParagraph"/>
        <w:numPr>
          <w:ilvl w:val="0"/>
          <w:numId w:val="7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Good Camera by giving the better camera quality.</w:t>
      </w:r>
    </w:p>
    <w:p w14:paraId="006701FE" w14:textId="43D87FA4" w:rsidR="7C493704" w:rsidRDefault="7C493704" w:rsidP="7C493704">
      <w:pPr>
        <w:pStyle w:val="ListParagraph"/>
        <w:numPr>
          <w:ilvl w:val="0"/>
          <w:numId w:val="7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Charge the phone with lesser amount of time.</w:t>
      </w:r>
    </w:p>
    <w:p w14:paraId="3F6E23A1" w14:textId="73A2241E" w:rsidR="7C493704" w:rsidRDefault="7C493704" w:rsidP="7C493704">
      <w:pPr>
        <w:pStyle w:val="ListParagraph"/>
        <w:numPr>
          <w:ilvl w:val="0"/>
          <w:numId w:val="7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Compatible with other O.S</w:t>
      </w:r>
    </w:p>
    <w:p w14:paraId="3D58B6AD" w14:textId="5900CEF6" w:rsidR="7C493704" w:rsidRDefault="7C493704" w:rsidP="7C493704">
      <w:pPr>
        <w:pStyle w:val="ListParagraph"/>
        <w:numPr>
          <w:ilvl w:val="0"/>
          <w:numId w:val="7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User friendly interface.</w:t>
      </w:r>
    </w:p>
    <w:p w14:paraId="3BDFFB60" w14:textId="41639B72" w:rsidR="7C493704" w:rsidRDefault="7C493704" w:rsidP="7C493704">
      <w:pPr>
        <w:pStyle w:val="ListParagraph"/>
        <w:numPr>
          <w:ilvl w:val="0"/>
          <w:numId w:val="7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Advanced chip and processor to increase the performance.</w:t>
      </w:r>
    </w:p>
    <w:p w14:paraId="0AA1029B" w14:textId="10A4F87A" w:rsidR="7C493704" w:rsidRDefault="7C493704" w:rsidP="7C493704">
      <w:pPr>
        <w:pStyle w:val="ListParagraph"/>
        <w:numPr>
          <w:ilvl w:val="0"/>
          <w:numId w:val="7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Increase in RAM size (</w:t>
      </w:r>
      <w:proofErr w:type="spellStart"/>
      <w:r w:rsidRPr="7C493704">
        <w:rPr>
          <w:rFonts w:ascii="Helvetica" w:eastAsia="Helvetica" w:hAnsi="Helvetica" w:cs="Helvetica"/>
          <w:color w:val="1D1D1F"/>
          <w:sz w:val="26"/>
          <w:szCs w:val="26"/>
        </w:rPr>
        <w:t>upto</w:t>
      </w:r>
      <w:proofErr w:type="spellEnd"/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16GB)</w:t>
      </w:r>
    </w:p>
    <w:p w14:paraId="2EDD9447" w14:textId="1F5B63A8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78119759" w14:textId="2EC9A735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62BF58DA" w14:textId="0489ECE9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32CB0D65" w14:textId="766D2484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0B5684C9" w14:textId="087F0A29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247DEE02" w14:textId="73A4A492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>Costing and Ageing Graph :</w:t>
      </w:r>
    </w:p>
    <w:p w14:paraId="44D85566" w14:textId="00B07DA1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22AC2990" w14:textId="24153F1B" w:rsidR="7C493704" w:rsidRDefault="7C493704" w:rsidP="7C493704">
      <w:r>
        <w:rPr>
          <w:noProof/>
        </w:rPr>
        <w:lastRenderedPageBreak/>
        <w:drawing>
          <wp:inline distT="0" distB="0" distL="0" distR="0" wp14:anchorId="59F16B14" wp14:editId="480E6E1D">
            <wp:extent cx="4572000" cy="2743200"/>
            <wp:effectExtent l="0" t="0" r="0" b="0"/>
            <wp:docPr id="1887478449" name="Picture 188747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4007" w14:textId="2EECE759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 xml:space="preserve"> </w:t>
      </w:r>
    </w:p>
    <w:p w14:paraId="523132B1" w14:textId="4F9DECB8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2B4A692B" w14:textId="6C249C73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>SWOT Analysis:</w:t>
      </w:r>
    </w:p>
    <w:p w14:paraId="08A20D4D" w14:textId="12295CA3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 xml:space="preserve"> </w:t>
      </w:r>
    </w:p>
    <w:p w14:paraId="4C3FCC99" w14:textId="76964516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>Strengths:</w:t>
      </w:r>
    </w:p>
    <w:p w14:paraId="07212EF9" w14:textId="1278122B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322FFEBF" w14:textId="27FC48AF" w:rsidR="7C493704" w:rsidRDefault="7C493704" w:rsidP="7C493704">
      <w:pPr>
        <w:pStyle w:val="ListParagraph"/>
        <w:numPr>
          <w:ilvl w:val="0"/>
          <w:numId w:val="6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Amazing software and O.S</w:t>
      </w:r>
    </w:p>
    <w:p w14:paraId="381C9DBE" w14:textId="504C4754" w:rsidR="7C493704" w:rsidRDefault="7C493704" w:rsidP="7C493704">
      <w:pPr>
        <w:pStyle w:val="ListParagraph"/>
        <w:numPr>
          <w:ilvl w:val="0"/>
          <w:numId w:val="6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Tag of Innovation</w:t>
      </w:r>
    </w:p>
    <w:p w14:paraId="3B314571" w14:textId="64A4D01C" w:rsidR="7C493704" w:rsidRDefault="7C493704" w:rsidP="7C493704">
      <w:pPr>
        <w:pStyle w:val="ListParagraph"/>
        <w:numPr>
          <w:ilvl w:val="0"/>
          <w:numId w:val="6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Consumer Loyalty</w:t>
      </w:r>
    </w:p>
    <w:p w14:paraId="70EB66AE" w14:textId="5D3BAEFD" w:rsidR="7C493704" w:rsidRDefault="7C493704" w:rsidP="7C493704">
      <w:pPr>
        <w:pStyle w:val="ListParagraph"/>
        <w:numPr>
          <w:ilvl w:val="0"/>
          <w:numId w:val="6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Wide developer control in hands of user</w:t>
      </w:r>
    </w:p>
    <w:p w14:paraId="1BA446D8" w14:textId="457D924C" w:rsidR="7C493704" w:rsidRDefault="7C493704" w:rsidP="7C493704">
      <w:pPr>
        <w:pStyle w:val="ListParagraph"/>
        <w:numPr>
          <w:ilvl w:val="0"/>
          <w:numId w:val="6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Design Consistency</w:t>
      </w:r>
    </w:p>
    <w:p w14:paraId="794EFFB3" w14:textId="1B251C13" w:rsidR="7C493704" w:rsidRDefault="7C493704" w:rsidP="7C493704">
      <w:pPr>
        <w:pStyle w:val="ListParagraph"/>
        <w:numPr>
          <w:ilvl w:val="0"/>
          <w:numId w:val="6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Globally Iconic</w:t>
      </w:r>
    </w:p>
    <w:p w14:paraId="046E6A44" w14:textId="52ECF02E" w:rsidR="7C493704" w:rsidRDefault="7C493704" w:rsidP="7C493704">
      <w:pPr>
        <w:pStyle w:val="ListParagraph"/>
        <w:numPr>
          <w:ilvl w:val="0"/>
          <w:numId w:val="6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Proficient Research</w:t>
      </w:r>
    </w:p>
    <w:p w14:paraId="191656AD" w14:textId="3D5B076D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75B8A31D" w14:textId="08123EA1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>Weakness:</w:t>
      </w:r>
    </w:p>
    <w:p w14:paraId="6450A3D3" w14:textId="1B1DF6E0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 xml:space="preserve"> </w:t>
      </w:r>
    </w:p>
    <w:p w14:paraId="17C699ED" w14:textId="7FD47697" w:rsidR="7C493704" w:rsidRDefault="7C493704" w:rsidP="7C493704">
      <w:pPr>
        <w:pStyle w:val="ListParagraph"/>
        <w:numPr>
          <w:ilvl w:val="0"/>
          <w:numId w:val="5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High Price</w:t>
      </w:r>
    </w:p>
    <w:p w14:paraId="4F36B27B" w14:textId="152045BD" w:rsidR="7C493704" w:rsidRDefault="7C493704" w:rsidP="7C493704">
      <w:pPr>
        <w:pStyle w:val="ListParagraph"/>
        <w:numPr>
          <w:ilvl w:val="0"/>
          <w:numId w:val="5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Restriction on the phone</w:t>
      </w:r>
    </w:p>
    <w:p w14:paraId="2FD975AC" w14:textId="6A483043" w:rsidR="7C493704" w:rsidRDefault="7C493704" w:rsidP="7C493704">
      <w:pPr>
        <w:pStyle w:val="ListParagraph"/>
        <w:numPr>
          <w:ilvl w:val="0"/>
          <w:numId w:val="5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No Variety</w:t>
      </w:r>
    </w:p>
    <w:p w14:paraId="30A98733" w14:textId="269A7774" w:rsidR="7C493704" w:rsidRDefault="7C493704" w:rsidP="7C493704">
      <w:pPr>
        <w:pStyle w:val="ListParagraph"/>
        <w:numPr>
          <w:ilvl w:val="0"/>
          <w:numId w:val="5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Incompatibility with other software</w:t>
      </w:r>
    </w:p>
    <w:p w14:paraId="2FE26745" w14:textId="7C96DAC7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74EFE2DF" w14:textId="3676D24F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433C56C6" w14:textId="11B9D16A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4B813007" w14:textId="3D744D67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42181C40" w14:textId="58E0833E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lastRenderedPageBreak/>
        <w:t>Opportunities:</w:t>
      </w:r>
    </w:p>
    <w:p w14:paraId="4305716A" w14:textId="16AF164F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6F51759A" w14:textId="2D01BB9F" w:rsidR="7C493704" w:rsidRDefault="7C493704" w:rsidP="7C493704">
      <w:pPr>
        <w:pStyle w:val="ListParagraph"/>
        <w:numPr>
          <w:ilvl w:val="0"/>
          <w:numId w:val="4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Continued Technology Advancement</w:t>
      </w:r>
    </w:p>
    <w:p w14:paraId="595672B0" w14:textId="500FE401" w:rsidR="7C493704" w:rsidRDefault="7C493704" w:rsidP="7C493704">
      <w:pPr>
        <w:pStyle w:val="ListParagraph"/>
        <w:numPr>
          <w:ilvl w:val="0"/>
          <w:numId w:val="4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Market Potential of Smart Phones</w:t>
      </w:r>
    </w:p>
    <w:p w14:paraId="4DA6225E" w14:textId="07F5D104" w:rsidR="7C493704" w:rsidRDefault="7C493704" w:rsidP="7C493704">
      <w:pPr>
        <w:pStyle w:val="ListParagraph"/>
        <w:numPr>
          <w:ilvl w:val="0"/>
          <w:numId w:val="4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Geographic Expansion</w:t>
      </w:r>
    </w:p>
    <w:p w14:paraId="794A4CEB" w14:textId="4614CD34" w:rsidR="7C493704" w:rsidRDefault="7C493704" w:rsidP="7C493704">
      <w:pPr>
        <w:pStyle w:val="ListParagraph"/>
        <w:numPr>
          <w:ilvl w:val="0"/>
          <w:numId w:val="4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Accessories</w:t>
      </w:r>
    </w:p>
    <w:p w14:paraId="7A698AE3" w14:textId="1A172721" w:rsidR="7C493704" w:rsidRDefault="7C493704" w:rsidP="7C493704">
      <w:pPr>
        <w:pStyle w:val="ListParagraph"/>
        <w:numPr>
          <w:ilvl w:val="0"/>
          <w:numId w:val="4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Utilize Artificial Intelligence</w:t>
      </w:r>
    </w:p>
    <w:p w14:paraId="758C6467" w14:textId="7E387C03" w:rsidR="7C493704" w:rsidRDefault="7C493704" w:rsidP="7C493704">
      <w:pPr>
        <w:pStyle w:val="ListParagraph"/>
        <w:numPr>
          <w:ilvl w:val="0"/>
          <w:numId w:val="4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Consistent Customer Growth </w:t>
      </w:r>
    </w:p>
    <w:p w14:paraId="2992DCD0" w14:textId="2E74867F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4160EFB5" w14:textId="0AE2BB6D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>Threats:</w:t>
      </w:r>
    </w:p>
    <w:p w14:paraId="3D2EB5F7" w14:textId="35D184F4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60297EFF" w14:textId="5BAA77E1" w:rsidR="7C493704" w:rsidRDefault="7C493704" w:rsidP="7C493704">
      <w:pPr>
        <w:pStyle w:val="ListParagraph"/>
        <w:numPr>
          <w:ilvl w:val="0"/>
          <w:numId w:val="3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Competition from other cheaper priced smart-phones</w:t>
      </w:r>
    </w:p>
    <w:p w14:paraId="29E8DD37" w14:textId="56D95A33" w:rsidR="7C493704" w:rsidRDefault="7C493704" w:rsidP="7C493704">
      <w:pPr>
        <w:pStyle w:val="ListParagraph"/>
        <w:numPr>
          <w:ilvl w:val="0"/>
          <w:numId w:val="3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7C493704">
        <w:rPr>
          <w:rFonts w:ascii="Helvetica" w:eastAsia="Helvetica" w:hAnsi="Helvetica" w:cs="Helvetica"/>
          <w:color w:val="1D1D1F"/>
          <w:sz w:val="26"/>
          <w:szCs w:val="26"/>
        </w:rPr>
        <w:t>Aggressive Competition</w:t>
      </w:r>
    </w:p>
    <w:p w14:paraId="07914279" w14:textId="64D58907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4A38CE58" w14:textId="1BBD6868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1A9F64AB" w14:textId="0ECB1CE9" w:rsidR="7C493704" w:rsidRDefault="7C493704">
      <w:r w:rsidRPr="7C493704">
        <w:rPr>
          <w:rFonts w:ascii="Helvetica" w:eastAsia="Helvetica" w:hAnsi="Helvetica" w:cs="Helvetica"/>
          <w:color w:val="1D1D1F"/>
          <w:sz w:val="36"/>
          <w:szCs w:val="36"/>
        </w:rPr>
        <w:t xml:space="preserve"> </w:t>
      </w:r>
    </w:p>
    <w:p w14:paraId="10C8F99C" w14:textId="7B6A2677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29E458F1" w14:textId="79BE6BCC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>High Level Requirement:</w:t>
      </w:r>
    </w:p>
    <w:p w14:paraId="1989F291" w14:textId="6440DE5E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 xml:space="preserve"> </w:t>
      </w:r>
    </w:p>
    <w:p w14:paraId="486BE325" w14:textId="5DF6A999" w:rsidR="7C493704" w:rsidRDefault="00E1159D" w:rsidP="7C493704">
      <w:pPr>
        <w:pStyle w:val="ListParagraph"/>
        <w:numPr>
          <w:ilvl w:val="0"/>
          <w:numId w:val="2"/>
        </w:numPr>
        <w:rPr>
          <w:rFonts w:ascii="Helvetica" w:eastAsia="Helvetica" w:hAnsi="Helvetica" w:cs="Helvetica"/>
          <w:color w:val="1D1D1F"/>
          <w:sz w:val="26"/>
          <w:szCs w:val="26"/>
        </w:rPr>
      </w:pPr>
      <w:r>
        <w:rPr>
          <w:rFonts w:ascii="Helvetica" w:eastAsia="Helvetica" w:hAnsi="Helvetica" w:cs="Helvetica"/>
          <w:color w:val="1D1D1F"/>
          <w:sz w:val="26"/>
          <w:szCs w:val="26"/>
        </w:rPr>
        <w:t>Battery Management</w:t>
      </w:r>
    </w:p>
    <w:p w14:paraId="3F65CB74" w14:textId="77777777" w:rsidR="00E1159D" w:rsidRDefault="00E1159D" w:rsidP="00E1159D">
      <w:pPr>
        <w:pStyle w:val="ListParagraph"/>
        <w:numPr>
          <w:ilvl w:val="0"/>
          <w:numId w:val="2"/>
        </w:numPr>
        <w:rPr>
          <w:rFonts w:ascii="Helvetica" w:eastAsia="Helvetica" w:hAnsi="Helvetica" w:cs="Helvetica"/>
          <w:color w:val="1D1D1F"/>
          <w:sz w:val="26"/>
          <w:szCs w:val="26"/>
        </w:rPr>
      </w:pPr>
      <w:r>
        <w:rPr>
          <w:rFonts w:ascii="Helvetica" w:eastAsia="Helvetica" w:hAnsi="Helvetica" w:cs="Helvetica"/>
          <w:color w:val="1D1D1F"/>
          <w:sz w:val="26"/>
          <w:szCs w:val="26"/>
        </w:rPr>
        <w:t>Processor</w:t>
      </w:r>
    </w:p>
    <w:p w14:paraId="69682000" w14:textId="29A87A3A" w:rsidR="7C493704" w:rsidRPr="00E1159D" w:rsidRDefault="7C493704" w:rsidP="00E1159D">
      <w:pPr>
        <w:pStyle w:val="ListParagraph"/>
        <w:numPr>
          <w:ilvl w:val="0"/>
          <w:numId w:val="2"/>
        </w:numPr>
        <w:rPr>
          <w:rFonts w:ascii="Helvetica" w:eastAsia="Helvetica" w:hAnsi="Helvetica" w:cs="Helvetica"/>
          <w:color w:val="1D1D1F"/>
          <w:sz w:val="26"/>
          <w:szCs w:val="26"/>
        </w:rPr>
      </w:pPr>
      <w:r w:rsidRPr="00E1159D">
        <w:rPr>
          <w:rFonts w:ascii="Helvetica" w:eastAsia="Helvetica" w:hAnsi="Helvetica" w:cs="Helvetica"/>
          <w:color w:val="1D1D1F"/>
          <w:sz w:val="26"/>
          <w:szCs w:val="26"/>
        </w:rPr>
        <w:t>Performance</w:t>
      </w:r>
    </w:p>
    <w:p w14:paraId="2D4DAE34" w14:textId="6E9597B6" w:rsidR="00E1159D" w:rsidRDefault="00E1159D" w:rsidP="00E1159D">
      <w:pPr>
        <w:pStyle w:val="ListParagraph"/>
        <w:numPr>
          <w:ilvl w:val="0"/>
          <w:numId w:val="2"/>
        </w:numPr>
        <w:rPr>
          <w:rFonts w:ascii="Helvetica" w:eastAsia="Helvetica" w:hAnsi="Helvetica" w:cs="Helvetica"/>
          <w:color w:val="1D1D1F"/>
          <w:sz w:val="26"/>
          <w:szCs w:val="26"/>
        </w:rPr>
      </w:pPr>
      <w:r>
        <w:rPr>
          <w:rFonts w:ascii="Helvetica" w:eastAsia="Helvetica" w:hAnsi="Helvetica" w:cs="Helvetica"/>
          <w:color w:val="1D1D1F"/>
          <w:sz w:val="26"/>
          <w:szCs w:val="26"/>
        </w:rPr>
        <w:t>Microphone</w:t>
      </w:r>
    </w:p>
    <w:p w14:paraId="7BEA1793" w14:textId="28214AF2" w:rsidR="00E1159D" w:rsidRDefault="00E1159D" w:rsidP="00E1159D">
      <w:pPr>
        <w:pStyle w:val="ListParagraph"/>
        <w:numPr>
          <w:ilvl w:val="0"/>
          <w:numId w:val="2"/>
        </w:numPr>
        <w:rPr>
          <w:rFonts w:ascii="Helvetica" w:eastAsia="Helvetica" w:hAnsi="Helvetica" w:cs="Helvetica"/>
          <w:color w:val="1D1D1F"/>
          <w:sz w:val="26"/>
          <w:szCs w:val="26"/>
        </w:rPr>
      </w:pPr>
      <w:r>
        <w:rPr>
          <w:rFonts w:ascii="Helvetica" w:eastAsia="Helvetica" w:hAnsi="Helvetica" w:cs="Helvetica"/>
          <w:color w:val="1D1D1F"/>
          <w:sz w:val="26"/>
          <w:szCs w:val="26"/>
        </w:rPr>
        <w:t>Amplifier</w:t>
      </w:r>
    </w:p>
    <w:p w14:paraId="5B4EBA62" w14:textId="70B2D06F" w:rsidR="7C493704" w:rsidRDefault="00E1159D" w:rsidP="00E1159D">
      <w:pPr>
        <w:pStyle w:val="ListParagraph"/>
        <w:numPr>
          <w:ilvl w:val="0"/>
          <w:numId w:val="2"/>
        </w:numPr>
        <w:rPr>
          <w:rFonts w:ascii="Helvetica" w:eastAsia="Helvetica" w:hAnsi="Helvetica" w:cs="Helvetica"/>
          <w:color w:val="1D1D1F"/>
          <w:sz w:val="26"/>
          <w:szCs w:val="26"/>
        </w:rPr>
      </w:pPr>
      <w:r>
        <w:rPr>
          <w:rFonts w:ascii="Helvetica" w:eastAsia="Helvetica" w:hAnsi="Helvetica" w:cs="Helvetica"/>
          <w:color w:val="1D1D1F"/>
          <w:sz w:val="26"/>
          <w:szCs w:val="26"/>
        </w:rPr>
        <w:t>Receiver</w:t>
      </w:r>
    </w:p>
    <w:p w14:paraId="16F32411" w14:textId="020C5C00" w:rsidR="00E1159D" w:rsidRDefault="00E1159D" w:rsidP="00E1159D">
      <w:pPr>
        <w:pStyle w:val="ListParagraph"/>
        <w:numPr>
          <w:ilvl w:val="0"/>
          <w:numId w:val="2"/>
        </w:numPr>
        <w:rPr>
          <w:rFonts w:ascii="Helvetica" w:eastAsia="Helvetica" w:hAnsi="Helvetica" w:cs="Helvetica"/>
          <w:color w:val="1D1D1F"/>
          <w:sz w:val="26"/>
          <w:szCs w:val="26"/>
        </w:rPr>
      </w:pPr>
      <w:r>
        <w:rPr>
          <w:rFonts w:ascii="Helvetica" w:eastAsia="Helvetica" w:hAnsi="Helvetica" w:cs="Helvetica"/>
          <w:color w:val="1D1D1F"/>
          <w:sz w:val="26"/>
          <w:szCs w:val="26"/>
        </w:rPr>
        <w:t>Size</w:t>
      </w:r>
    </w:p>
    <w:p w14:paraId="2F320F71" w14:textId="2336E064" w:rsidR="00FE097A" w:rsidRDefault="00FE097A" w:rsidP="00FE097A">
      <w:pPr>
        <w:ind w:left="360" w:firstLine="0"/>
        <w:rPr>
          <w:rFonts w:ascii="Helvetica" w:eastAsia="Helvetica" w:hAnsi="Helvetica" w:cs="Helvetica"/>
          <w:color w:val="1D1D1F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8577"/>
      </w:tblGrid>
      <w:tr w:rsidR="00FE097A" w14:paraId="7FCC654D" w14:textId="77777777" w:rsidTr="0093051F">
        <w:tc>
          <w:tcPr>
            <w:tcW w:w="1449" w:type="dxa"/>
          </w:tcPr>
          <w:p w14:paraId="7CE4E885" w14:textId="50500ADC" w:rsidR="00FE097A" w:rsidRPr="0093051F" w:rsidRDefault="0093051F" w:rsidP="0093051F">
            <w:pPr>
              <w:ind w:firstLine="0"/>
              <w:jc w:val="center"/>
              <w:rPr>
                <w:rFonts w:ascii="Helvetica" w:eastAsia="Helvetica" w:hAnsi="Helvetica" w:cs="Helvetica"/>
                <w:b/>
                <w:bCs/>
                <w:color w:val="1D1D1F"/>
                <w:sz w:val="26"/>
                <w:szCs w:val="26"/>
              </w:rPr>
            </w:pPr>
            <w:r w:rsidRPr="0093051F">
              <w:rPr>
                <w:rFonts w:ascii="Helvetica" w:eastAsia="Helvetica" w:hAnsi="Helvetica" w:cs="Helvetica"/>
                <w:b/>
                <w:bCs/>
                <w:color w:val="1D1D1F"/>
                <w:sz w:val="26"/>
                <w:szCs w:val="26"/>
              </w:rPr>
              <w:t>ID</w:t>
            </w:r>
          </w:p>
        </w:tc>
        <w:tc>
          <w:tcPr>
            <w:tcW w:w="8577" w:type="dxa"/>
          </w:tcPr>
          <w:p w14:paraId="74B93252" w14:textId="0A127802" w:rsidR="00FE097A" w:rsidRPr="0093051F" w:rsidRDefault="0093051F" w:rsidP="0093051F">
            <w:pPr>
              <w:ind w:firstLine="0"/>
              <w:rPr>
                <w:rFonts w:ascii="Helvetica" w:eastAsia="Helvetica" w:hAnsi="Helvetica" w:cs="Helvetica"/>
                <w:b/>
                <w:bCs/>
                <w:color w:val="1D1D1F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b/>
                <w:bCs/>
                <w:color w:val="1D1D1F"/>
                <w:sz w:val="26"/>
                <w:szCs w:val="26"/>
              </w:rPr>
              <w:t>DESCRIPTION</w:t>
            </w:r>
          </w:p>
        </w:tc>
      </w:tr>
      <w:tr w:rsidR="00FE097A" w14:paraId="79FFD194" w14:textId="77777777" w:rsidTr="0093051F">
        <w:tc>
          <w:tcPr>
            <w:tcW w:w="1449" w:type="dxa"/>
          </w:tcPr>
          <w:p w14:paraId="5F57425E" w14:textId="026C80D2" w:rsidR="00FE097A" w:rsidRDefault="0093051F" w:rsidP="0093051F">
            <w:pPr>
              <w:ind w:firstLine="0"/>
              <w:jc w:val="center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001</w:t>
            </w:r>
          </w:p>
        </w:tc>
        <w:tc>
          <w:tcPr>
            <w:tcW w:w="8577" w:type="dxa"/>
          </w:tcPr>
          <w:p w14:paraId="3199F2AE" w14:textId="4F7BEC73" w:rsidR="00FE097A" w:rsidRDefault="0093051F" w:rsidP="0093051F">
            <w:pPr>
              <w:ind w:firstLine="0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 w:rsidRPr="0093051F"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Battery Management</w:t>
            </w:r>
          </w:p>
        </w:tc>
      </w:tr>
      <w:tr w:rsidR="00FE097A" w14:paraId="032597ED" w14:textId="77777777" w:rsidTr="0093051F">
        <w:tc>
          <w:tcPr>
            <w:tcW w:w="1449" w:type="dxa"/>
          </w:tcPr>
          <w:p w14:paraId="661808D5" w14:textId="59FCCF16" w:rsidR="00FE097A" w:rsidRDefault="0093051F" w:rsidP="0093051F">
            <w:pPr>
              <w:ind w:firstLine="0"/>
              <w:jc w:val="center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002</w:t>
            </w:r>
          </w:p>
        </w:tc>
        <w:tc>
          <w:tcPr>
            <w:tcW w:w="8577" w:type="dxa"/>
          </w:tcPr>
          <w:p w14:paraId="4317CD23" w14:textId="2D249EB0" w:rsidR="00FE097A" w:rsidRDefault="0093051F" w:rsidP="0093051F">
            <w:pPr>
              <w:ind w:firstLine="0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 w:rsidRPr="0093051F"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Processor</w:t>
            </w:r>
          </w:p>
        </w:tc>
      </w:tr>
      <w:tr w:rsidR="00FE097A" w14:paraId="7800BB9C" w14:textId="77777777" w:rsidTr="0093051F">
        <w:tc>
          <w:tcPr>
            <w:tcW w:w="1449" w:type="dxa"/>
          </w:tcPr>
          <w:p w14:paraId="54421B44" w14:textId="52D03DFC" w:rsidR="00FE097A" w:rsidRDefault="0093051F" w:rsidP="0093051F">
            <w:pPr>
              <w:ind w:firstLine="0"/>
              <w:jc w:val="center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003</w:t>
            </w:r>
          </w:p>
        </w:tc>
        <w:tc>
          <w:tcPr>
            <w:tcW w:w="8577" w:type="dxa"/>
          </w:tcPr>
          <w:p w14:paraId="071CD414" w14:textId="4EE811FF" w:rsidR="00FE097A" w:rsidRPr="0093051F" w:rsidRDefault="0093051F" w:rsidP="0093051F">
            <w:pPr>
              <w:ind w:firstLine="0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 w:rsidRPr="0093051F"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Performance</w:t>
            </w:r>
          </w:p>
        </w:tc>
      </w:tr>
      <w:tr w:rsidR="00FE097A" w14:paraId="19F27A5D" w14:textId="77777777" w:rsidTr="0093051F">
        <w:tc>
          <w:tcPr>
            <w:tcW w:w="1449" w:type="dxa"/>
          </w:tcPr>
          <w:p w14:paraId="4F2A404A" w14:textId="0C8B86F3" w:rsidR="00FE097A" w:rsidRDefault="0093051F" w:rsidP="0093051F">
            <w:pPr>
              <w:ind w:firstLine="0"/>
              <w:jc w:val="center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004</w:t>
            </w:r>
          </w:p>
        </w:tc>
        <w:tc>
          <w:tcPr>
            <w:tcW w:w="8577" w:type="dxa"/>
          </w:tcPr>
          <w:p w14:paraId="22F13106" w14:textId="64180A80" w:rsidR="00FE097A" w:rsidRDefault="0093051F" w:rsidP="0093051F">
            <w:pPr>
              <w:ind w:firstLine="0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 w:rsidRPr="0093051F"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Microphone</w:t>
            </w:r>
          </w:p>
        </w:tc>
      </w:tr>
      <w:tr w:rsidR="00FE097A" w14:paraId="17FAE236" w14:textId="77777777" w:rsidTr="0093051F">
        <w:tc>
          <w:tcPr>
            <w:tcW w:w="1449" w:type="dxa"/>
          </w:tcPr>
          <w:p w14:paraId="064D0AB2" w14:textId="729D2BFF" w:rsidR="00FE097A" w:rsidRDefault="0093051F" w:rsidP="0093051F">
            <w:pPr>
              <w:ind w:firstLine="0"/>
              <w:jc w:val="center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005</w:t>
            </w:r>
          </w:p>
        </w:tc>
        <w:tc>
          <w:tcPr>
            <w:tcW w:w="8577" w:type="dxa"/>
          </w:tcPr>
          <w:p w14:paraId="549FF806" w14:textId="6B4B4A65" w:rsidR="00FE097A" w:rsidRDefault="0093051F" w:rsidP="0093051F">
            <w:pPr>
              <w:ind w:firstLine="0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 w:rsidRPr="0093051F"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Amplifier</w:t>
            </w:r>
          </w:p>
        </w:tc>
      </w:tr>
      <w:tr w:rsidR="00FE097A" w14:paraId="4F80F746" w14:textId="77777777" w:rsidTr="0093051F">
        <w:tc>
          <w:tcPr>
            <w:tcW w:w="1449" w:type="dxa"/>
          </w:tcPr>
          <w:p w14:paraId="0EC4F7E7" w14:textId="100A5E58" w:rsidR="00FE097A" w:rsidRDefault="0093051F" w:rsidP="0093051F">
            <w:pPr>
              <w:ind w:firstLine="0"/>
              <w:jc w:val="center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006</w:t>
            </w:r>
          </w:p>
        </w:tc>
        <w:tc>
          <w:tcPr>
            <w:tcW w:w="8577" w:type="dxa"/>
          </w:tcPr>
          <w:p w14:paraId="35671AEE" w14:textId="0D948EBD" w:rsidR="00FE097A" w:rsidRDefault="0093051F" w:rsidP="0093051F">
            <w:pPr>
              <w:ind w:firstLine="0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 w:rsidRPr="0093051F"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Receiver</w:t>
            </w:r>
          </w:p>
        </w:tc>
      </w:tr>
      <w:tr w:rsidR="0093051F" w14:paraId="1E41B5A8" w14:textId="77777777" w:rsidTr="0093051F">
        <w:tc>
          <w:tcPr>
            <w:tcW w:w="1449" w:type="dxa"/>
          </w:tcPr>
          <w:p w14:paraId="609D48F8" w14:textId="7A9787E8" w:rsidR="0093051F" w:rsidRDefault="0093051F" w:rsidP="0093051F">
            <w:pPr>
              <w:ind w:firstLine="0"/>
              <w:jc w:val="center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007</w:t>
            </w:r>
          </w:p>
        </w:tc>
        <w:tc>
          <w:tcPr>
            <w:tcW w:w="8577" w:type="dxa"/>
          </w:tcPr>
          <w:p w14:paraId="0D054556" w14:textId="047443A7" w:rsidR="0093051F" w:rsidRDefault="0093051F" w:rsidP="0093051F">
            <w:pPr>
              <w:ind w:firstLine="0"/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</w:pPr>
            <w:r w:rsidRPr="0093051F">
              <w:rPr>
                <w:rFonts w:ascii="Helvetica" w:eastAsia="Helvetica" w:hAnsi="Helvetica" w:cs="Helvetica"/>
                <w:color w:val="1D1D1F"/>
                <w:sz w:val="26"/>
                <w:szCs w:val="26"/>
              </w:rPr>
              <w:t>Size</w:t>
            </w:r>
          </w:p>
        </w:tc>
      </w:tr>
    </w:tbl>
    <w:p w14:paraId="0BF18C4D" w14:textId="3C8CEB0E" w:rsidR="7C493704" w:rsidRDefault="7C493704" w:rsidP="0093051F">
      <w:pPr>
        <w:ind w:firstLine="0"/>
      </w:pPr>
    </w:p>
    <w:p w14:paraId="75C9201E" w14:textId="4F4B7A5F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>Low Level Requirement:</w:t>
      </w:r>
    </w:p>
    <w:p w14:paraId="00C56342" w14:textId="378254B0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 xml:space="preserve"> </w:t>
      </w:r>
    </w:p>
    <w:p w14:paraId="439AB38A" w14:textId="7943342F" w:rsidR="7C493704" w:rsidRPr="00FE097A" w:rsidRDefault="7C493704" w:rsidP="00FE097A">
      <w:pPr>
        <w:pStyle w:val="ListParagraph"/>
        <w:numPr>
          <w:ilvl w:val="0"/>
          <w:numId w:val="1"/>
        </w:numPr>
        <w:rPr>
          <w:rFonts w:ascii="Helvetica" w:eastAsia="Helvetica" w:hAnsi="Helvetica" w:cs="Helvetica"/>
          <w:b/>
          <w:bCs/>
          <w:color w:val="333333"/>
          <w:sz w:val="26"/>
          <w:szCs w:val="26"/>
        </w:rPr>
      </w:pPr>
      <w:r w:rsidRPr="7C493704">
        <w:rPr>
          <w:rFonts w:ascii="Helvetica" w:eastAsia="Helvetica" w:hAnsi="Helvetica" w:cs="Helvetica"/>
          <w:b/>
          <w:bCs/>
          <w:color w:val="333333"/>
          <w:sz w:val="26"/>
          <w:szCs w:val="26"/>
        </w:rPr>
        <w:t>Battery Performance</w:t>
      </w:r>
      <w:r w:rsidRPr="7C493704">
        <w:rPr>
          <w:rFonts w:ascii="Helvetica" w:eastAsia="Helvetica" w:hAnsi="Helvetica" w:cs="Helvetica"/>
          <w:color w:val="333333"/>
          <w:sz w:val="26"/>
          <w:szCs w:val="26"/>
        </w:rPr>
        <w:t xml:space="preserve">: </w:t>
      </w:r>
      <w:r w:rsidR="00FE097A">
        <w:rPr>
          <w:rFonts w:ascii="Helvetica" w:eastAsia="Helvetica" w:hAnsi="Helvetica" w:cs="Helvetica"/>
          <w:color w:val="333333"/>
          <w:sz w:val="26"/>
          <w:szCs w:val="26"/>
        </w:rPr>
        <w:t xml:space="preserve">Should </w:t>
      </w:r>
      <w:r w:rsidRPr="7C493704">
        <w:rPr>
          <w:rFonts w:ascii="Helvetica" w:eastAsia="Helvetica" w:hAnsi="Helvetica" w:cs="Helvetica"/>
          <w:color w:val="333333"/>
          <w:sz w:val="26"/>
          <w:szCs w:val="26"/>
        </w:rPr>
        <w:t>have a higher battery life</w:t>
      </w:r>
      <w:r w:rsidR="00FE097A">
        <w:rPr>
          <w:rFonts w:ascii="Helvetica" w:eastAsia="Helvetica" w:hAnsi="Helvetica" w:cs="Helvetica"/>
          <w:color w:val="333333"/>
          <w:sz w:val="26"/>
          <w:szCs w:val="26"/>
        </w:rPr>
        <w:t>.</w:t>
      </w:r>
    </w:p>
    <w:p w14:paraId="2235E8AF" w14:textId="7AA4B236" w:rsidR="00FE097A" w:rsidRPr="00FE097A" w:rsidRDefault="00FE097A" w:rsidP="00FE097A">
      <w:pPr>
        <w:pStyle w:val="ListParagraph"/>
        <w:numPr>
          <w:ilvl w:val="0"/>
          <w:numId w:val="1"/>
        </w:numPr>
        <w:rPr>
          <w:rFonts w:ascii="Helvetica" w:eastAsia="Helvetica" w:hAnsi="Helvetica" w:cs="Helvetica"/>
          <w:b/>
          <w:bCs/>
          <w:color w:val="333333"/>
          <w:sz w:val="26"/>
          <w:szCs w:val="26"/>
        </w:rPr>
      </w:pPr>
      <w:r>
        <w:rPr>
          <w:rFonts w:ascii="Helvetica" w:eastAsia="Helvetica" w:hAnsi="Helvetica" w:cs="Helvetica"/>
          <w:b/>
          <w:bCs/>
          <w:color w:val="333333"/>
          <w:sz w:val="26"/>
          <w:szCs w:val="26"/>
        </w:rPr>
        <w:lastRenderedPageBreak/>
        <w:t xml:space="preserve">Microphone: </w:t>
      </w:r>
      <w:r>
        <w:rPr>
          <w:rFonts w:ascii="Helvetica" w:eastAsia="Helvetica" w:hAnsi="Helvetica" w:cs="Helvetica"/>
          <w:color w:val="333333"/>
          <w:sz w:val="26"/>
          <w:szCs w:val="26"/>
        </w:rPr>
        <w:t>Should have at least two Microphone for better audibility or a single omnidirectional microphone for catching signals from different directions.</w:t>
      </w:r>
    </w:p>
    <w:p w14:paraId="41C67DA1" w14:textId="1B01B4A0" w:rsidR="00FE097A" w:rsidRPr="00FE097A" w:rsidRDefault="00FE097A" w:rsidP="00FE097A">
      <w:pPr>
        <w:pStyle w:val="ListParagraph"/>
        <w:numPr>
          <w:ilvl w:val="0"/>
          <w:numId w:val="1"/>
        </w:numPr>
        <w:rPr>
          <w:rFonts w:ascii="Helvetica" w:eastAsia="Helvetica" w:hAnsi="Helvetica" w:cs="Helvetica"/>
          <w:b/>
          <w:bCs/>
          <w:color w:val="333333"/>
          <w:sz w:val="26"/>
          <w:szCs w:val="26"/>
        </w:rPr>
      </w:pPr>
      <w:r>
        <w:rPr>
          <w:rFonts w:ascii="Helvetica" w:eastAsia="Helvetica" w:hAnsi="Helvetica" w:cs="Helvetica"/>
          <w:b/>
          <w:bCs/>
          <w:color w:val="333333"/>
          <w:sz w:val="26"/>
          <w:szCs w:val="26"/>
        </w:rPr>
        <w:t xml:space="preserve">Amplifier: </w:t>
      </w:r>
      <w:r>
        <w:rPr>
          <w:rFonts w:ascii="Helvetica" w:eastAsia="Helvetica" w:hAnsi="Helvetica" w:cs="Helvetica"/>
          <w:color w:val="333333"/>
          <w:sz w:val="26"/>
          <w:szCs w:val="26"/>
        </w:rPr>
        <w:t>Should amplify the input signal for better processing of signal.</w:t>
      </w:r>
    </w:p>
    <w:p w14:paraId="2B7B24A2" w14:textId="07A02A02" w:rsidR="00FE097A" w:rsidRPr="00FE097A" w:rsidRDefault="00FE097A" w:rsidP="00FE097A">
      <w:pPr>
        <w:pStyle w:val="ListParagraph"/>
        <w:numPr>
          <w:ilvl w:val="0"/>
          <w:numId w:val="1"/>
        </w:numPr>
        <w:rPr>
          <w:rFonts w:ascii="Helvetica" w:eastAsia="Helvetica" w:hAnsi="Helvetica" w:cs="Helvetica"/>
          <w:b/>
          <w:bCs/>
          <w:color w:val="333333"/>
          <w:sz w:val="26"/>
          <w:szCs w:val="26"/>
        </w:rPr>
      </w:pPr>
      <w:r>
        <w:rPr>
          <w:rFonts w:ascii="Helvetica" w:eastAsia="Helvetica" w:hAnsi="Helvetica" w:cs="Helvetica"/>
          <w:b/>
          <w:bCs/>
          <w:color w:val="333333"/>
          <w:sz w:val="26"/>
          <w:szCs w:val="26"/>
        </w:rPr>
        <w:t>Analog to Digital convertor</w:t>
      </w:r>
    </w:p>
    <w:p w14:paraId="00C81B4E" w14:textId="0595E05F" w:rsidR="00FE097A" w:rsidRPr="00FE097A" w:rsidRDefault="00FE097A" w:rsidP="00FE097A">
      <w:pPr>
        <w:pStyle w:val="ListParagraph"/>
        <w:numPr>
          <w:ilvl w:val="0"/>
          <w:numId w:val="1"/>
        </w:numPr>
        <w:rPr>
          <w:rFonts w:ascii="Helvetica" w:eastAsia="Helvetica" w:hAnsi="Helvetica" w:cs="Helvetica"/>
          <w:b/>
          <w:bCs/>
          <w:color w:val="333333"/>
          <w:sz w:val="26"/>
          <w:szCs w:val="26"/>
        </w:rPr>
      </w:pPr>
      <w:r>
        <w:rPr>
          <w:rFonts w:ascii="Helvetica" w:eastAsia="Helvetica" w:hAnsi="Helvetica" w:cs="Helvetica"/>
          <w:b/>
          <w:bCs/>
          <w:color w:val="333333"/>
          <w:sz w:val="26"/>
          <w:szCs w:val="26"/>
        </w:rPr>
        <w:t xml:space="preserve">Digital Signal Processor: </w:t>
      </w:r>
      <w:r>
        <w:rPr>
          <w:rFonts w:ascii="Helvetica" w:eastAsia="Helvetica" w:hAnsi="Helvetica" w:cs="Helvetica"/>
          <w:color w:val="333333"/>
          <w:sz w:val="26"/>
          <w:szCs w:val="26"/>
        </w:rPr>
        <w:t>Should cancel the disturbances such as echo or noise present in input signal using adaptive filter and give a noiseless signal.</w:t>
      </w:r>
    </w:p>
    <w:p w14:paraId="61CD3FF3" w14:textId="1BAAB825" w:rsidR="00FE097A" w:rsidRDefault="00FE097A" w:rsidP="00FE097A">
      <w:pPr>
        <w:pStyle w:val="ListParagraph"/>
        <w:numPr>
          <w:ilvl w:val="0"/>
          <w:numId w:val="1"/>
        </w:numPr>
        <w:rPr>
          <w:rFonts w:ascii="Helvetica" w:eastAsia="Helvetica" w:hAnsi="Helvetica" w:cs="Helvetica"/>
          <w:b/>
          <w:bCs/>
          <w:color w:val="333333"/>
          <w:sz w:val="26"/>
          <w:szCs w:val="26"/>
        </w:rPr>
      </w:pPr>
      <w:r>
        <w:rPr>
          <w:rFonts w:ascii="Helvetica" w:eastAsia="Helvetica" w:hAnsi="Helvetica" w:cs="Helvetica"/>
          <w:b/>
          <w:bCs/>
          <w:color w:val="333333"/>
          <w:sz w:val="26"/>
          <w:szCs w:val="26"/>
        </w:rPr>
        <w:t>Adaptive filter with LMS algorithm</w:t>
      </w:r>
    </w:p>
    <w:p w14:paraId="7F6727EC" w14:textId="0A3DA26D" w:rsidR="00FE097A" w:rsidRDefault="00FE097A" w:rsidP="00FE097A">
      <w:pPr>
        <w:pStyle w:val="ListParagraph"/>
        <w:numPr>
          <w:ilvl w:val="0"/>
          <w:numId w:val="1"/>
        </w:numPr>
        <w:rPr>
          <w:rFonts w:ascii="Helvetica" w:eastAsia="Helvetica" w:hAnsi="Helvetica" w:cs="Helvetica"/>
          <w:b/>
          <w:bCs/>
          <w:color w:val="333333"/>
          <w:sz w:val="26"/>
          <w:szCs w:val="26"/>
        </w:rPr>
      </w:pPr>
      <w:r>
        <w:rPr>
          <w:rFonts w:ascii="Helvetica" w:eastAsia="Helvetica" w:hAnsi="Helvetica" w:cs="Helvetica"/>
          <w:b/>
          <w:bCs/>
          <w:color w:val="333333"/>
          <w:sz w:val="26"/>
          <w:szCs w:val="26"/>
        </w:rPr>
        <w:t>Digital to Analog convertor</w:t>
      </w:r>
    </w:p>
    <w:p w14:paraId="110E7ACD" w14:textId="1C03271F" w:rsidR="7C493704" w:rsidRPr="0093051F" w:rsidRDefault="00FE097A" w:rsidP="0093051F">
      <w:pPr>
        <w:pStyle w:val="ListParagraph"/>
        <w:numPr>
          <w:ilvl w:val="0"/>
          <w:numId w:val="1"/>
        </w:numPr>
        <w:rPr>
          <w:rFonts w:ascii="Helvetica" w:eastAsia="Helvetica" w:hAnsi="Helvetica" w:cs="Helvetica"/>
          <w:b/>
          <w:bCs/>
          <w:color w:val="333333"/>
          <w:sz w:val="26"/>
          <w:szCs w:val="26"/>
        </w:rPr>
      </w:pPr>
      <w:r>
        <w:rPr>
          <w:rFonts w:ascii="Helvetica" w:eastAsia="Helvetica" w:hAnsi="Helvetica" w:cs="Helvetica"/>
          <w:b/>
          <w:bCs/>
          <w:color w:val="333333"/>
          <w:sz w:val="26"/>
          <w:szCs w:val="26"/>
        </w:rPr>
        <w:t xml:space="preserve">Receiver: </w:t>
      </w:r>
      <w:r>
        <w:rPr>
          <w:rFonts w:ascii="Helvetica" w:eastAsia="Helvetica" w:hAnsi="Helvetica" w:cs="Helvetica"/>
          <w:color w:val="333333"/>
          <w:sz w:val="26"/>
          <w:szCs w:val="26"/>
        </w:rPr>
        <w:t>Give output signal in such a way that it doesn’t cause discomfort to users.</w:t>
      </w:r>
    </w:p>
    <w:p w14:paraId="40008E87" w14:textId="1159460B" w:rsidR="0093051F" w:rsidRDefault="0093051F" w:rsidP="0093051F">
      <w:pPr>
        <w:ind w:left="360" w:firstLine="0"/>
        <w:rPr>
          <w:rFonts w:ascii="Helvetica" w:eastAsia="Helvetica" w:hAnsi="Helvetica" w:cs="Helvetica"/>
          <w:b/>
          <w:bCs/>
          <w:color w:val="333333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08"/>
        <w:gridCol w:w="8718"/>
      </w:tblGrid>
      <w:tr w:rsidR="0093051F" w14:paraId="4A5CBCDF" w14:textId="77777777" w:rsidTr="0093051F">
        <w:tc>
          <w:tcPr>
            <w:tcW w:w="1308" w:type="dxa"/>
          </w:tcPr>
          <w:p w14:paraId="3C02D403" w14:textId="31BE3293" w:rsidR="0093051F" w:rsidRDefault="0093051F" w:rsidP="0093051F">
            <w:pPr>
              <w:ind w:firstLine="0"/>
              <w:jc w:val="right"/>
              <w:rPr>
                <w:rFonts w:ascii="Helvetica" w:eastAsia="Helvetica" w:hAnsi="Helvetica" w:cs="Helvetica"/>
                <w:b/>
                <w:bCs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b/>
                <w:bCs/>
                <w:color w:val="333333"/>
                <w:sz w:val="26"/>
                <w:szCs w:val="26"/>
              </w:rPr>
              <w:t>ID</w:t>
            </w:r>
          </w:p>
        </w:tc>
        <w:tc>
          <w:tcPr>
            <w:tcW w:w="8718" w:type="dxa"/>
          </w:tcPr>
          <w:p w14:paraId="538C59C5" w14:textId="523B89F2" w:rsidR="0093051F" w:rsidRDefault="0093051F" w:rsidP="0093051F">
            <w:pPr>
              <w:ind w:firstLine="0"/>
              <w:rPr>
                <w:rFonts w:ascii="Helvetica" w:eastAsia="Helvetica" w:hAnsi="Helvetica" w:cs="Helvetica"/>
                <w:b/>
                <w:bCs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b/>
                <w:bCs/>
                <w:color w:val="333333"/>
                <w:sz w:val="26"/>
                <w:szCs w:val="26"/>
              </w:rPr>
              <w:t>DESCRIPTION</w:t>
            </w:r>
          </w:p>
        </w:tc>
      </w:tr>
      <w:tr w:rsidR="0093051F" w14:paraId="3D55688B" w14:textId="77777777" w:rsidTr="0093051F">
        <w:tc>
          <w:tcPr>
            <w:tcW w:w="1308" w:type="dxa"/>
          </w:tcPr>
          <w:p w14:paraId="62C69CD6" w14:textId="2BD93D7C" w:rsidR="0093051F" w:rsidRPr="0093051F" w:rsidRDefault="0093051F" w:rsidP="0093051F">
            <w:pPr>
              <w:ind w:firstLine="0"/>
              <w:jc w:val="right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001</w:t>
            </w:r>
          </w:p>
        </w:tc>
        <w:tc>
          <w:tcPr>
            <w:tcW w:w="8718" w:type="dxa"/>
          </w:tcPr>
          <w:p w14:paraId="787BB82C" w14:textId="5B1CC02F" w:rsidR="0093051F" w:rsidRPr="0093051F" w:rsidRDefault="0093051F" w:rsidP="0093051F">
            <w:pPr>
              <w:ind w:firstLine="0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Battery Performance</w:t>
            </w:r>
          </w:p>
        </w:tc>
      </w:tr>
      <w:tr w:rsidR="0093051F" w14:paraId="1DEC61C0" w14:textId="77777777" w:rsidTr="0093051F">
        <w:tc>
          <w:tcPr>
            <w:tcW w:w="1308" w:type="dxa"/>
          </w:tcPr>
          <w:p w14:paraId="10988061" w14:textId="2BC60C6A" w:rsidR="0093051F" w:rsidRPr="0093051F" w:rsidRDefault="0093051F" w:rsidP="0093051F">
            <w:pPr>
              <w:ind w:firstLine="0"/>
              <w:jc w:val="right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002</w:t>
            </w:r>
          </w:p>
        </w:tc>
        <w:tc>
          <w:tcPr>
            <w:tcW w:w="8718" w:type="dxa"/>
          </w:tcPr>
          <w:p w14:paraId="4581C196" w14:textId="3D8D002D" w:rsidR="0093051F" w:rsidRPr="0093051F" w:rsidRDefault="0093051F" w:rsidP="0093051F">
            <w:pPr>
              <w:ind w:firstLine="0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Microphone</w:t>
            </w:r>
          </w:p>
        </w:tc>
      </w:tr>
      <w:tr w:rsidR="0093051F" w14:paraId="5B63B015" w14:textId="77777777" w:rsidTr="0093051F">
        <w:tc>
          <w:tcPr>
            <w:tcW w:w="1308" w:type="dxa"/>
          </w:tcPr>
          <w:p w14:paraId="106EB674" w14:textId="7AE757AA" w:rsidR="0093051F" w:rsidRPr="0093051F" w:rsidRDefault="0093051F" w:rsidP="0093051F">
            <w:pPr>
              <w:ind w:firstLine="0"/>
              <w:jc w:val="right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003</w:t>
            </w:r>
          </w:p>
        </w:tc>
        <w:tc>
          <w:tcPr>
            <w:tcW w:w="8718" w:type="dxa"/>
          </w:tcPr>
          <w:p w14:paraId="025A405C" w14:textId="5731F40C" w:rsidR="0093051F" w:rsidRPr="0093051F" w:rsidRDefault="0093051F" w:rsidP="0093051F">
            <w:pPr>
              <w:ind w:firstLine="0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Amplifier</w:t>
            </w:r>
          </w:p>
        </w:tc>
      </w:tr>
      <w:tr w:rsidR="0093051F" w14:paraId="53BE81B7" w14:textId="77777777" w:rsidTr="0093051F">
        <w:tc>
          <w:tcPr>
            <w:tcW w:w="1308" w:type="dxa"/>
          </w:tcPr>
          <w:p w14:paraId="1A670B59" w14:textId="1433CA72" w:rsidR="0093051F" w:rsidRPr="0093051F" w:rsidRDefault="0093051F" w:rsidP="0093051F">
            <w:pPr>
              <w:ind w:firstLine="0"/>
              <w:jc w:val="right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004</w:t>
            </w:r>
          </w:p>
        </w:tc>
        <w:tc>
          <w:tcPr>
            <w:tcW w:w="8718" w:type="dxa"/>
          </w:tcPr>
          <w:p w14:paraId="7E2B0728" w14:textId="0982964C" w:rsidR="0093051F" w:rsidRPr="0093051F" w:rsidRDefault="0093051F" w:rsidP="0093051F">
            <w:pPr>
              <w:ind w:firstLine="0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Analog to Digital Convertor</w:t>
            </w:r>
          </w:p>
        </w:tc>
      </w:tr>
      <w:tr w:rsidR="0093051F" w14:paraId="498F4693" w14:textId="77777777" w:rsidTr="0093051F">
        <w:tc>
          <w:tcPr>
            <w:tcW w:w="1308" w:type="dxa"/>
          </w:tcPr>
          <w:p w14:paraId="4E8330CE" w14:textId="6F6D45AE" w:rsidR="0093051F" w:rsidRPr="0093051F" w:rsidRDefault="0093051F" w:rsidP="0093051F">
            <w:pPr>
              <w:ind w:firstLine="0"/>
              <w:jc w:val="right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005</w:t>
            </w:r>
          </w:p>
        </w:tc>
        <w:tc>
          <w:tcPr>
            <w:tcW w:w="8718" w:type="dxa"/>
          </w:tcPr>
          <w:p w14:paraId="19F43B2F" w14:textId="2081D791" w:rsidR="0093051F" w:rsidRPr="0093051F" w:rsidRDefault="0093051F" w:rsidP="0093051F">
            <w:pPr>
              <w:ind w:firstLine="0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Digital Signal Processor</w:t>
            </w:r>
          </w:p>
        </w:tc>
      </w:tr>
      <w:tr w:rsidR="0093051F" w14:paraId="1656EB15" w14:textId="77777777" w:rsidTr="0093051F">
        <w:tc>
          <w:tcPr>
            <w:tcW w:w="1308" w:type="dxa"/>
          </w:tcPr>
          <w:p w14:paraId="189360B4" w14:textId="3CB247B0" w:rsidR="0093051F" w:rsidRPr="0093051F" w:rsidRDefault="0093051F" w:rsidP="0093051F">
            <w:pPr>
              <w:ind w:firstLine="0"/>
              <w:jc w:val="right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006</w:t>
            </w:r>
          </w:p>
        </w:tc>
        <w:tc>
          <w:tcPr>
            <w:tcW w:w="8718" w:type="dxa"/>
          </w:tcPr>
          <w:p w14:paraId="68F1910F" w14:textId="6073EE88" w:rsidR="0093051F" w:rsidRPr="0093051F" w:rsidRDefault="0093051F" w:rsidP="0093051F">
            <w:pPr>
              <w:ind w:firstLine="0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Adaptive filter with LMS algorithm</w:t>
            </w:r>
          </w:p>
        </w:tc>
      </w:tr>
      <w:tr w:rsidR="0093051F" w14:paraId="4B24BE9A" w14:textId="77777777" w:rsidTr="0093051F">
        <w:tc>
          <w:tcPr>
            <w:tcW w:w="1308" w:type="dxa"/>
          </w:tcPr>
          <w:p w14:paraId="1F85370F" w14:textId="76A56464" w:rsidR="0093051F" w:rsidRPr="0093051F" w:rsidRDefault="0093051F" w:rsidP="0093051F">
            <w:pPr>
              <w:ind w:firstLine="0"/>
              <w:jc w:val="right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007</w:t>
            </w:r>
          </w:p>
        </w:tc>
        <w:tc>
          <w:tcPr>
            <w:tcW w:w="8718" w:type="dxa"/>
          </w:tcPr>
          <w:p w14:paraId="549DF74A" w14:textId="5BF4CA58" w:rsidR="0093051F" w:rsidRPr="0093051F" w:rsidRDefault="0093051F" w:rsidP="0093051F">
            <w:pPr>
              <w:ind w:firstLine="0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Digital to Analog Signal</w:t>
            </w:r>
          </w:p>
        </w:tc>
      </w:tr>
      <w:tr w:rsidR="0093051F" w14:paraId="27896606" w14:textId="77777777" w:rsidTr="0093051F">
        <w:tc>
          <w:tcPr>
            <w:tcW w:w="1308" w:type="dxa"/>
          </w:tcPr>
          <w:p w14:paraId="7CCD3FBE" w14:textId="0D837559" w:rsidR="0093051F" w:rsidRDefault="0093051F" w:rsidP="0093051F">
            <w:pPr>
              <w:ind w:firstLine="0"/>
              <w:jc w:val="right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008</w:t>
            </w:r>
          </w:p>
        </w:tc>
        <w:tc>
          <w:tcPr>
            <w:tcW w:w="8718" w:type="dxa"/>
          </w:tcPr>
          <w:p w14:paraId="69136152" w14:textId="6812D327" w:rsidR="0093051F" w:rsidRPr="0093051F" w:rsidRDefault="0093051F" w:rsidP="0093051F">
            <w:pPr>
              <w:ind w:firstLine="0"/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</w:pPr>
            <w:r>
              <w:rPr>
                <w:rFonts w:ascii="Helvetica" w:eastAsia="Helvetica" w:hAnsi="Helvetica" w:cs="Helvetica"/>
                <w:color w:val="333333"/>
                <w:sz w:val="26"/>
                <w:szCs w:val="26"/>
              </w:rPr>
              <w:t>Receiver</w:t>
            </w:r>
          </w:p>
        </w:tc>
      </w:tr>
    </w:tbl>
    <w:p w14:paraId="0B432992" w14:textId="12A96B9F" w:rsidR="7C493704" w:rsidRDefault="7C493704" w:rsidP="0093051F">
      <w:pPr>
        <w:ind w:firstLine="0"/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  <w:bookmarkStart w:id="9" w:name="_GoBack"/>
      <w:bookmarkEnd w:id="9"/>
    </w:p>
    <w:p w14:paraId="7740EC3A" w14:textId="7D4A5F47" w:rsidR="7C493704" w:rsidRDefault="7C493704" w:rsidP="0093051F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>Design:</w:t>
      </w:r>
    </w:p>
    <w:p w14:paraId="0D51A45B" w14:textId="07469258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26"/>
          <w:szCs w:val="26"/>
        </w:rPr>
        <w:t xml:space="preserve"> </w:t>
      </w:r>
    </w:p>
    <w:p w14:paraId="49C1013C" w14:textId="64DA3BEC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>High level Design (Structure Diagram):</w:t>
      </w:r>
    </w:p>
    <w:p w14:paraId="4223178B" w14:textId="35F4948E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498A6588" w14:textId="30F3DB61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>Class Diagram:</w:t>
      </w:r>
    </w:p>
    <w:p w14:paraId="0817066D" w14:textId="024C0D1D" w:rsidR="7C493704" w:rsidRDefault="7C493704" w:rsidP="7C493704">
      <w:r w:rsidRPr="7C493704">
        <w:rPr>
          <w:rFonts w:ascii="Helvetica" w:eastAsia="Helvetica" w:hAnsi="Helvetica" w:cs="Helvetica"/>
          <w:color w:val="333333"/>
          <w:sz w:val="26"/>
          <w:szCs w:val="26"/>
        </w:rPr>
        <w:lastRenderedPageBreak/>
        <w:t xml:space="preserve"> </w:t>
      </w:r>
      <w:r>
        <w:rPr>
          <w:noProof/>
        </w:rPr>
        <w:drawing>
          <wp:inline distT="0" distB="0" distL="0" distR="0" wp14:anchorId="2F3383CC" wp14:editId="68CB4098">
            <wp:extent cx="6457950" cy="3238500"/>
            <wp:effectExtent l="0" t="0" r="0" b="0"/>
            <wp:docPr id="153073255" name="Picture 15307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618F" w14:textId="6C4850EE" w:rsidR="7C493704" w:rsidRDefault="7C493704">
      <w:r w:rsidRPr="7C493704">
        <w:rPr>
          <w:rFonts w:ascii="Helvetica" w:eastAsia="Helvetica" w:hAnsi="Helvetica" w:cs="Helvetica"/>
          <w:color w:val="333333"/>
          <w:sz w:val="26"/>
          <w:szCs w:val="26"/>
        </w:rPr>
        <w:t xml:space="preserve"> </w:t>
      </w:r>
    </w:p>
    <w:p w14:paraId="1BC5EE13" w14:textId="74673D26" w:rsidR="7C493704" w:rsidRDefault="7C493704">
      <w:r w:rsidRPr="7C493704">
        <w:rPr>
          <w:rFonts w:ascii="Helvetica" w:eastAsia="Helvetica" w:hAnsi="Helvetica" w:cs="Helvetica"/>
          <w:color w:val="333333"/>
          <w:sz w:val="26"/>
          <w:szCs w:val="26"/>
        </w:rPr>
        <w:t xml:space="preserve"> </w:t>
      </w:r>
    </w:p>
    <w:p w14:paraId="545D789B" w14:textId="36C6E2C9" w:rsidR="7C493704" w:rsidRDefault="7C493704">
      <w:r w:rsidRPr="7C493704">
        <w:rPr>
          <w:rFonts w:ascii="Helvetica" w:eastAsia="Helvetica" w:hAnsi="Helvetica" w:cs="Helvetica"/>
          <w:color w:val="333333"/>
          <w:sz w:val="26"/>
          <w:szCs w:val="26"/>
        </w:rPr>
        <w:t xml:space="preserve"> </w:t>
      </w:r>
    </w:p>
    <w:p w14:paraId="2032191A" w14:textId="4AE711A3" w:rsidR="7C493704" w:rsidRDefault="7C493704">
      <w:r w:rsidRPr="7C493704">
        <w:rPr>
          <w:rFonts w:ascii="Helvetica" w:eastAsia="Helvetica" w:hAnsi="Helvetica" w:cs="Helvetica"/>
          <w:color w:val="333333"/>
          <w:sz w:val="26"/>
          <w:szCs w:val="26"/>
        </w:rPr>
        <w:t xml:space="preserve"> </w:t>
      </w:r>
    </w:p>
    <w:p w14:paraId="6DE687F3" w14:textId="54B533DC" w:rsidR="7C493704" w:rsidRDefault="7C493704">
      <w:r w:rsidRPr="7C493704">
        <w:rPr>
          <w:rFonts w:ascii="Helvetica" w:eastAsia="Helvetica" w:hAnsi="Helvetica" w:cs="Helvetica"/>
          <w:color w:val="333333"/>
          <w:sz w:val="26"/>
          <w:szCs w:val="26"/>
        </w:rPr>
        <w:t xml:space="preserve"> </w:t>
      </w:r>
    </w:p>
    <w:p w14:paraId="58C02C2F" w14:textId="0CC9DA33" w:rsidR="7C493704" w:rsidRDefault="7C493704" w:rsidP="7C493704">
      <w:pPr>
        <w:spacing w:line="257" w:lineRule="auto"/>
      </w:pPr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>High level Design (</w:t>
      </w:r>
      <w:proofErr w:type="spellStart"/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>Behavioural</w:t>
      </w:r>
      <w:proofErr w:type="spellEnd"/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Diagram):</w:t>
      </w:r>
    </w:p>
    <w:p w14:paraId="12E64D70" w14:textId="2D0D1E13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17843032" w14:textId="45C73C60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>Use Case Diagram:</w:t>
      </w:r>
    </w:p>
    <w:p w14:paraId="67E17FA6" w14:textId="71D4D190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258AABC9" w14:textId="0136AF75" w:rsidR="7C493704" w:rsidRDefault="7C493704" w:rsidP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lastRenderedPageBreak/>
        <w:t xml:space="preserve"> </w:t>
      </w:r>
      <w:r>
        <w:rPr>
          <w:noProof/>
        </w:rPr>
        <w:drawing>
          <wp:inline distT="0" distB="0" distL="0" distR="0" wp14:anchorId="3DBB77A6" wp14:editId="6C1F5682">
            <wp:extent cx="5133976" cy="5800725"/>
            <wp:effectExtent l="0" t="0" r="0" b="0"/>
            <wp:docPr id="667170192" name="Picture 66717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6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F87A" w14:textId="6731EFF8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4E7A7418" w14:textId="2F731924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0DC3D8C1" w14:textId="33BFF650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4E74DDB1" w14:textId="54A76E68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2F1D4ACB" w14:textId="34D81A2A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>State Diagram:</w:t>
      </w:r>
    </w:p>
    <w:p w14:paraId="093922C5" w14:textId="351FB9E0" w:rsidR="7C493704" w:rsidRDefault="7C493704" w:rsidP="7C493704">
      <w:r>
        <w:rPr>
          <w:noProof/>
        </w:rPr>
        <w:lastRenderedPageBreak/>
        <w:drawing>
          <wp:inline distT="0" distB="0" distL="0" distR="0" wp14:anchorId="5C9ED30E" wp14:editId="4AC7CAB2">
            <wp:extent cx="5734052" cy="4343400"/>
            <wp:effectExtent l="0" t="0" r="0" b="0"/>
            <wp:docPr id="379853774" name="Picture 379853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8832" w14:textId="33242685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131BBE88" w14:textId="6C631441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5AF595D5" w14:textId="65CC0C16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09A4F096" w14:textId="1D4F225F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624B342B" w14:textId="7E06FA55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432B2D3C" w14:textId="3E20E8B6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273A48EA" w14:textId="6DE4A620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61D5249D" w14:textId="1B63D517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5F4699DE" w14:textId="058DC74F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54599036" w14:textId="55CA6BB9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7BB74F1D" w14:textId="484F7B8A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0450BC52" w14:textId="537B6BE2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291DA564" w14:textId="17BC7AF2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26FE3B09" w14:textId="6AB3121A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578D5123" w14:textId="7CA4AE53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0EDF831A" w14:textId="44C12B90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137B8C1E" w14:textId="573634E9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>Low Level Design(Structure Diagram):</w:t>
      </w:r>
    </w:p>
    <w:p w14:paraId="11A5855D" w14:textId="381D5DEB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139CE75A" w14:textId="78E87F95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lastRenderedPageBreak/>
        <w:t>Class Diagram:</w:t>
      </w:r>
    </w:p>
    <w:p w14:paraId="1E587EE2" w14:textId="7B664CB0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6FE95A0B" w14:textId="25508789" w:rsidR="7C493704" w:rsidRDefault="7C493704" w:rsidP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6D20A778" wp14:editId="3D5FA7B0">
            <wp:extent cx="5734052" cy="2876550"/>
            <wp:effectExtent l="0" t="0" r="0" b="0"/>
            <wp:docPr id="441337977" name="Picture 441337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ED43" w14:textId="393FCA40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0D577034" w14:textId="30ED40CC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7606AD6F" w14:textId="68BEE0E0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5808A6A5" w14:textId="3E568227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73BF892E" w14:textId="40905F2C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3C9EE846" w14:textId="688333D8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313B38AD" w14:textId="77038BDB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5A484BF0" w14:textId="105B1DC3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5C0B689A" w14:textId="79C32AAE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0B014CE8" w14:textId="6393BEA6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33D20102" w14:textId="14CD30D9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7FA9F245" w14:textId="77F44565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19DBE0C6" w14:textId="680B027B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61DF59B7" w14:textId="02762AD3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607CE334" w14:textId="2C96F11E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0000D049" w14:textId="3913818B" w:rsidR="7C493704" w:rsidRDefault="7C493704" w:rsidP="7C493704">
      <w:pPr>
        <w:spacing w:line="257" w:lineRule="auto"/>
      </w:pPr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>Low level Design (</w:t>
      </w:r>
      <w:proofErr w:type="spellStart"/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>Behavioural</w:t>
      </w:r>
      <w:proofErr w:type="spellEnd"/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Diagram):</w:t>
      </w:r>
    </w:p>
    <w:p w14:paraId="64DC5634" w14:textId="1EB586DB" w:rsidR="7C493704" w:rsidRDefault="7C493704" w:rsidP="7C493704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39CCD55E" wp14:editId="1EFCAD9E">
            <wp:extent cx="4019550" cy="3295650"/>
            <wp:effectExtent l="0" t="0" r="0" b="0"/>
            <wp:docPr id="1034165542" name="Picture 1034165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2764" w14:textId="52450124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30CD4539" w14:textId="2C099D91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70A2D55F" w14:textId="67C7F5E1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14A41DCD" w14:textId="6312EF10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07700C2C" w14:textId="31C36AD1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768CBC9B" w14:textId="4A71932E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38D78679" w14:textId="1F0AE63F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62EBF911" w14:textId="56A284B3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25E07186" w14:textId="61D84E49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6FFD6EC7" w14:textId="7600D050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257069E0" w14:textId="0741E5AB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5265CBF6" w14:textId="1B43555F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527B2AF6" w14:textId="51ED5ADC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69EB12AE" w14:textId="5BD95A1A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15D3497A" w14:textId="385BA8FD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474D0A1F" w14:textId="0DFA0E5A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GIT: </w:t>
      </w:r>
    </w:p>
    <w:p w14:paraId="785DFACB" w14:textId="355096B3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 </w:t>
      </w:r>
    </w:p>
    <w:p w14:paraId="31F096CB" w14:textId="707F6D8F" w:rsidR="7C493704" w:rsidRDefault="7C493704" w:rsidP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lastRenderedPageBreak/>
        <w:t xml:space="preserve"> </w:t>
      </w:r>
      <w:r>
        <w:rPr>
          <w:noProof/>
        </w:rPr>
        <w:drawing>
          <wp:inline distT="0" distB="0" distL="0" distR="0" wp14:anchorId="4F92C1F5" wp14:editId="63BADED2">
            <wp:extent cx="5734052" cy="3219450"/>
            <wp:effectExtent l="0" t="0" r="0" b="0"/>
            <wp:docPr id="2041138653" name="Picture 2041138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3EEB" w14:textId="07D0C8CB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 xml:space="preserve"> </w:t>
      </w:r>
    </w:p>
    <w:p w14:paraId="5FC9C96D" w14:textId="5A5AD748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49906954" w14:textId="5D294656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0A38E591" w14:textId="5951C2C3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50EB556E" w14:textId="0F246885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3912C1EB" w14:textId="35375595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7CAE32D6" w14:textId="4A8A9A88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43A695FC" w14:textId="6E28EFC8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29630F25" w14:textId="3F7D12EE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1CBE9F0E" w14:textId="282B21A2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40AB0AE3" w14:textId="667D957D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5B0F34F1" w14:textId="0DE11F20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48FAF2F0" w14:textId="18BCEF0A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684F7BC9" w14:textId="146BCFB7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6F6A06D5" w14:textId="393B2AF3" w:rsidR="7C493704" w:rsidRDefault="7C493704" w:rsidP="7C493704">
      <w:pPr>
        <w:rPr>
          <w:rFonts w:ascii="Helvetica" w:eastAsia="Helvetica" w:hAnsi="Helvetica" w:cs="Helvetica"/>
          <w:b/>
          <w:bCs/>
          <w:color w:val="1D1D1F"/>
          <w:sz w:val="36"/>
          <w:szCs w:val="36"/>
        </w:rPr>
      </w:pPr>
    </w:p>
    <w:p w14:paraId="013DE8C4" w14:textId="0CE52CDA" w:rsidR="7C493704" w:rsidRDefault="7C493704">
      <w:r w:rsidRPr="7C493704">
        <w:rPr>
          <w:rFonts w:ascii="Helvetica" w:eastAsia="Helvetica" w:hAnsi="Helvetica" w:cs="Helvetica"/>
          <w:b/>
          <w:bCs/>
          <w:color w:val="1D1D1F"/>
          <w:sz w:val="36"/>
          <w:szCs w:val="36"/>
        </w:rPr>
        <w:t>Make:</w:t>
      </w:r>
    </w:p>
    <w:p w14:paraId="10D70FEB" w14:textId="6CD3771C" w:rsidR="7C493704" w:rsidRDefault="7C493704" w:rsidP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lastRenderedPageBreak/>
        <w:t xml:space="preserve"> </w:t>
      </w:r>
      <w:r>
        <w:rPr>
          <w:noProof/>
        </w:rPr>
        <w:drawing>
          <wp:inline distT="0" distB="0" distL="0" distR="0" wp14:anchorId="481C776F" wp14:editId="04D6F9F1">
            <wp:extent cx="5734052" cy="3219450"/>
            <wp:effectExtent l="0" t="0" r="0" b="0"/>
            <wp:docPr id="420856168" name="Picture 420856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9E3A" w14:textId="291D7835" w:rsidR="7C493704" w:rsidRDefault="7C493704">
      <w:r w:rsidRPr="7C493704">
        <w:rPr>
          <w:rFonts w:ascii="Helvetica" w:eastAsia="Helvetica" w:hAnsi="Helvetica" w:cs="Helvetica"/>
          <w:color w:val="1D1D1F"/>
          <w:sz w:val="26"/>
          <w:szCs w:val="26"/>
        </w:rPr>
        <w:t xml:space="preserve"> </w:t>
      </w:r>
    </w:p>
    <w:p w14:paraId="7107BD53" w14:textId="040847A4" w:rsidR="7C493704" w:rsidRDefault="7C493704" w:rsidP="7C493704"/>
    <w:p w14:paraId="2B2D129F" w14:textId="7FA43B8F" w:rsidR="7C493704" w:rsidRDefault="7C493704" w:rsidP="7C493704"/>
    <w:p w14:paraId="71534669" w14:textId="3DCA4B3E" w:rsidR="7C493704" w:rsidRDefault="7C493704" w:rsidP="7C493704"/>
    <w:p w14:paraId="6EC3210B" w14:textId="139CF6E2" w:rsidR="7C493704" w:rsidRDefault="7C493704" w:rsidP="7C493704"/>
    <w:p w14:paraId="64FD3018" w14:textId="4D131703" w:rsidR="7C493704" w:rsidRDefault="7C493704" w:rsidP="7C493704"/>
    <w:p w14:paraId="0130BBEE" w14:textId="41963ED3" w:rsidR="7C493704" w:rsidRDefault="7C493704" w:rsidP="7C493704"/>
    <w:p w14:paraId="2591196C" w14:textId="4B20C303" w:rsidR="7C493704" w:rsidRDefault="7C493704" w:rsidP="7C493704"/>
    <w:p w14:paraId="646FF1E0" w14:textId="077A6559" w:rsidR="7C493704" w:rsidRDefault="7C493704" w:rsidP="7C493704"/>
    <w:p w14:paraId="71FAA022" w14:textId="2A2C123C" w:rsidR="7C493704" w:rsidRDefault="7C493704" w:rsidP="7C493704"/>
    <w:p w14:paraId="201E55B1" w14:textId="49CECFD0" w:rsidR="7C493704" w:rsidRDefault="7C493704" w:rsidP="7C493704"/>
    <w:p w14:paraId="7BC38865" w14:textId="1D96C729" w:rsidR="7C493704" w:rsidRDefault="7C493704" w:rsidP="7C493704"/>
    <w:p w14:paraId="795C7B71" w14:textId="0FB44CCE" w:rsidR="7C493704" w:rsidRDefault="7C493704" w:rsidP="7C493704"/>
    <w:p w14:paraId="3C8FE824" w14:textId="2F828464" w:rsidR="7C493704" w:rsidRDefault="7C493704" w:rsidP="7C493704"/>
    <w:p w14:paraId="4C24BC29" w14:textId="060BB05A" w:rsidR="7C493704" w:rsidRDefault="7C493704" w:rsidP="7C493704"/>
    <w:p w14:paraId="0BC2D916" w14:textId="1C88F9CC" w:rsidR="7C493704" w:rsidRDefault="7C493704" w:rsidP="7C493704"/>
    <w:p w14:paraId="7EAC1A7F" w14:textId="7CD1E8BE" w:rsidR="7C493704" w:rsidRDefault="7C493704" w:rsidP="7C493704"/>
    <w:p w14:paraId="29764D39" w14:textId="11C9C576" w:rsidR="7C493704" w:rsidRDefault="7C493704" w:rsidP="7C493704"/>
    <w:p w14:paraId="3164F827" w14:textId="231B35A2" w:rsidR="7C493704" w:rsidRDefault="7C493704" w:rsidP="7C493704"/>
    <w:p w14:paraId="56E960B0" w14:textId="4A91A0CF" w:rsidR="7C493704" w:rsidRDefault="7C493704" w:rsidP="7C493704"/>
    <w:p w14:paraId="3C27C836" w14:textId="1C91B136" w:rsidR="7C493704" w:rsidRDefault="7C493704" w:rsidP="7C493704"/>
    <w:p w14:paraId="169BCC44" w14:textId="3B5D0558" w:rsidR="7C493704" w:rsidRDefault="7C493704" w:rsidP="7C493704"/>
    <w:p w14:paraId="4C56805F" w14:textId="172890C5" w:rsidR="7C493704" w:rsidRDefault="7C493704" w:rsidP="7C493704"/>
    <w:p w14:paraId="3C02AC7B" w14:textId="0716FE88" w:rsidR="7C493704" w:rsidRDefault="7C493704" w:rsidP="7C493704">
      <w:r>
        <w:rPr>
          <w:noProof/>
        </w:rPr>
        <w:lastRenderedPageBreak/>
        <w:drawing>
          <wp:inline distT="0" distB="0" distL="0" distR="0" wp14:anchorId="019D7285" wp14:editId="22FFC060">
            <wp:extent cx="5734052" cy="3219450"/>
            <wp:effectExtent l="0" t="0" r="0" b="0"/>
            <wp:docPr id="343864583" name="Picture 343864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D7EB" w14:textId="7444ADA0" w:rsidR="7C493704" w:rsidRDefault="7C493704">
      <w:r w:rsidRPr="7C493704">
        <w:rPr>
          <w:rFonts w:ascii="Lucida Sans Unicode" w:eastAsia="Lucida Sans Unicode" w:hAnsi="Lucida Sans Unicode" w:cs="Lucida Sans Unicode"/>
          <w:color w:val="333333"/>
          <w:sz w:val="21"/>
          <w:szCs w:val="21"/>
        </w:rPr>
        <w:t xml:space="preserve"> </w:t>
      </w:r>
    </w:p>
    <w:p w14:paraId="1A813589" w14:textId="348C9DD5" w:rsidR="7C493704" w:rsidRDefault="7C493704">
      <w:r w:rsidRPr="7C493704">
        <w:rPr>
          <w:rFonts w:ascii="Lucida Sans Unicode" w:eastAsia="Lucida Sans Unicode" w:hAnsi="Lucida Sans Unicode" w:cs="Lucida Sans Unicode"/>
          <w:color w:val="333333"/>
          <w:sz w:val="21"/>
          <w:szCs w:val="21"/>
        </w:rPr>
        <w:t xml:space="preserve"> </w:t>
      </w:r>
    </w:p>
    <w:p w14:paraId="3D153688" w14:textId="031A3C23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t xml:space="preserve">Build: </w:t>
      </w:r>
    </w:p>
    <w:p w14:paraId="00911F70" w14:textId="462B06C3" w:rsidR="7C493704" w:rsidRDefault="7C493704" w:rsidP="7C493704">
      <w:r>
        <w:rPr>
          <w:noProof/>
        </w:rPr>
        <w:drawing>
          <wp:inline distT="0" distB="0" distL="0" distR="0" wp14:anchorId="10732581" wp14:editId="0EB469E0">
            <wp:extent cx="5734052" cy="3086100"/>
            <wp:effectExtent l="0" t="0" r="0" b="0"/>
            <wp:docPr id="882962992" name="Picture 88296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5D8C" w14:textId="6DF3D7EC" w:rsidR="7C493704" w:rsidRDefault="7C493704">
      <w:r w:rsidRPr="7C493704">
        <w:rPr>
          <w:rFonts w:ascii="Lucida Sans Unicode" w:eastAsia="Lucida Sans Unicode" w:hAnsi="Lucida Sans Unicode" w:cs="Lucida Sans Unicode"/>
          <w:color w:val="333333"/>
          <w:sz w:val="21"/>
          <w:szCs w:val="21"/>
        </w:rPr>
        <w:t xml:space="preserve"> </w:t>
      </w:r>
    </w:p>
    <w:p w14:paraId="00BFE782" w14:textId="737A4D88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6ED6493E" w14:textId="6B528AA0" w:rsidR="7C493704" w:rsidRDefault="7C493704" w:rsidP="7C493704">
      <w:pPr>
        <w:rPr>
          <w:rFonts w:ascii="Helvetica" w:eastAsia="Helvetica" w:hAnsi="Helvetica" w:cs="Helvetica"/>
          <w:b/>
          <w:bCs/>
          <w:color w:val="333333"/>
          <w:sz w:val="36"/>
          <w:szCs w:val="36"/>
        </w:rPr>
      </w:pPr>
    </w:p>
    <w:p w14:paraId="455AE70F" w14:textId="260AC991" w:rsidR="7C493704" w:rsidRDefault="7C493704">
      <w:r w:rsidRPr="7C493704">
        <w:rPr>
          <w:rFonts w:ascii="Helvetica" w:eastAsia="Helvetica" w:hAnsi="Helvetica" w:cs="Helvetica"/>
          <w:b/>
          <w:bCs/>
          <w:color w:val="333333"/>
          <w:sz w:val="36"/>
          <w:szCs w:val="36"/>
        </w:rPr>
        <w:lastRenderedPageBreak/>
        <w:t xml:space="preserve">  Code Quality:</w:t>
      </w:r>
    </w:p>
    <w:p w14:paraId="3CF5C556" w14:textId="0281922C" w:rsidR="7C493704" w:rsidRDefault="7C493704" w:rsidP="7C493704">
      <w:r>
        <w:rPr>
          <w:noProof/>
        </w:rPr>
        <w:drawing>
          <wp:inline distT="0" distB="0" distL="0" distR="0" wp14:anchorId="614E2D4D" wp14:editId="0B0DCD6E">
            <wp:extent cx="5734052" cy="3219450"/>
            <wp:effectExtent l="0" t="0" r="0" b="0"/>
            <wp:docPr id="1293247816" name="Picture 1293247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16AE" w14:textId="0DF63ACE" w:rsidR="7C493704" w:rsidRDefault="7C493704" w:rsidP="7C493704">
      <w:pPr>
        <w:rPr>
          <w:rFonts w:ascii="Lucida Sans Unicode" w:eastAsia="Lucida Sans Unicode" w:hAnsi="Lucida Sans Unicode" w:cs="Lucida Sans Unicode"/>
          <w:color w:val="333333"/>
          <w:sz w:val="21"/>
          <w:szCs w:val="21"/>
        </w:rPr>
      </w:pPr>
    </w:p>
    <w:p w14:paraId="604A3AE3" w14:textId="68B9DE42" w:rsidR="7C493704" w:rsidRDefault="7C493704" w:rsidP="7C493704">
      <w:pPr>
        <w:pStyle w:val="ListParagraph"/>
        <w:ind w:firstLine="0"/>
      </w:pPr>
    </w:p>
    <w:sectPr w:rsidR="7C493704" w:rsidSect="00015EE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568532" w14:textId="77777777" w:rsidR="00D849F7" w:rsidRDefault="00D849F7" w:rsidP="006A582B">
      <w:r>
        <w:separator/>
      </w:r>
    </w:p>
  </w:endnote>
  <w:endnote w:type="continuationSeparator" w:id="0">
    <w:p w14:paraId="6BBFD02D" w14:textId="77777777" w:rsidR="00D849F7" w:rsidRDefault="00D849F7" w:rsidP="006A582B">
      <w:r>
        <w:continuationSeparator/>
      </w:r>
    </w:p>
  </w:endnote>
  <w:endnote w:type="continuationNotice" w:id="1">
    <w:p w14:paraId="42620EF0" w14:textId="77777777" w:rsidR="00D849F7" w:rsidRDefault="00D849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E98F3" w14:textId="77777777" w:rsidR="003A1816" w:rsidRDefault="003A1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21E8E56D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834ADE">
                    <w:rPr>
                      <w:b/>
                      <w:bCs/>
                      <w:noProof/>
                      <w:sz w:val="20"/>
                      <w:szCs w:val="20"/>
                    </w:rPr>
                    <w:t>6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834ADE">
                    <w:rPr>
                      <w:b/>
                      <w:bCs/>
                      <w:noProof/>
                      <w:sz w:val="20"/>
                      <w:szCs w:val="20"/>
                    </w:rPr>
                    <w:t>31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4736D2" w14:textId="77777777" w:rsidR="003A1816" w:rsidRDefault="003A1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BFBBA" w14:textId="77777777" w:rsidR="00D849F7" w:rsidRDefault="00D849F7" w:rsidP="006A582B">
      <w:r>
        <w:separator/>
      </w:r>
    </w:p>
  </w:footnote>
  <w:footnote w:type="continuationSeparator" w:id="0">
    <w:p w14:paraId="5E37F600" w14:textId="77777777" w:rsidR="00D849F7" w:rsidRDefault="00D849F7" w:rsidP="006A582B">
      <w:r>
        <w:continuationSeparator/>
      </w:r>
    </w:p>
  </w:footnote>
  <w:footnote w:type="continuationNotice" w:id="1">
    <w:p w14:paraId="2ED7DF88" w14:textId="77777777" w:rsidR="00D849F7" w:rsidRDefault="00D849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B52E6" w14:textId="77777777" w:rsidR="003A1816" w:rsidRDefault="003A1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BD2C5BC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3A1816">
            <w:rPr>
              <w:rFonts w:ascii="Arial" w:hAnsi="Arial" w:cs="Arial"/>
              <w:sz w:val="20"/>
            </w:rPr>
            <w:t xml:space="preserve">GENESIS </w:t>
          </w:r>
          <w:r w:rsidR="00C258CE" w:rsidRPr="00C258CE">
            <w:rPr>
              <w:rFonts w:ascii="Arial" w:hAnsi="Arial" w:cs="Arial"/>
              <w:sz w:val="20"/>
            </w:rPr>
            <w:t xml:space="preserve">Learning Report – </w:t>
          </w:r>
          <w:r w:rsidR="003A1816"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626F15" w14:textId="77777777" w:rsidR="003A1816" w:rsidRDefault="003A1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02954"/>
    <w:multiLevelType w:val="hybridMultilevel"/>
    <w:tmpl w:val="83CA69A6"/>
    <w:lvl w:ilvl="0" w:tplc="751420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B45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DCB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5071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A60D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247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A60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C4BA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909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16508"/>
    <w:multiLevelType w:val="hybridMultilevel"/>
    <w:tmpl w:val="6A78D9F8"/>
    <w:lvl w:ilvl="0" w:tplc="ABDCB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9C12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D2E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203F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E6C4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AAAC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9640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3461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024B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611B3"/>
    <w:multiLevelType w:val="hybridMultilevel"/>
    <w:tmpl w:val="51EE8B92"/>
    <w:lvl w:ilvl="0" w:tplc="CA444C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063F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2CB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22C7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AE0F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5A60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E04C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2C43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1CB2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F50C9"/>
    <w:multiLevelType w:val="hybridMultilevel"/>
    <w:tmpl w:val="DE0401FE"/>
    <w:lvl w:ilvl="0" w:tplc="C5469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E6E9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E613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64BA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7A64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32D5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7422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9809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C21A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0DFC236E"/>
    <w:multiLevelType w:val="hybridMultilevel"/>
    <w:tmpl w:val="DCE6E57E"/>
    <w:lvl w:ilvl="0" w:tplc="A82298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82F1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6EB7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442C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8C1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1438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D84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624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1E2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C61DE9"/>
    <w:multiLevelType w:val="hybridMultilevel"/>
    <w:tmpl w:val="765E8C40"/>
    <w:lvl w:ilvl="0" w:tplc="034E46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54E8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D2DC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7EEE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2CF3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43A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2CB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3895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168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774A8E"/>
    <w:multiLevelType w:val="hybridMultilevel"/>
    <w:tmpl w:val="DB780E72"/>
    <w:lvl w:ilvl="0" w:tplc="94B0A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AE92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BA30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0ABA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30C9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845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C630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E2C7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46C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F65C32"/>
    <w:multiLevelType w:val="hybridMultilevel"/>
    <w:tmpl w:val="507CFF9E"/>
    <w:lvl w:ilvl="0" w:tplc="E00E0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385D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D697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8EBC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B227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021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ECD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7242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9630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52FBD"/>
    <w:multiLevelType w:val="hybridMultilevel"/>
    <w:tmpl w:val="2420560E"/>
    <w:lvl w:ilvl="0" w:tplc="E6E6C1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7681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CCB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70EE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86EB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AC00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CA1E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8282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7EA9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7D4C3D"/>
    <w:multiLevelType w:val="hybridMultilevel"/>
    <w:tmpl w:val="2A2AD110"/>
    <w:lvl w:ilvl="0" w:tplc="D08E7F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50A1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3E2C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36B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96B1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86C2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7266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94C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7C00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B50D0"/>
    <w:multiLevelType w:val="hybridMultilevel"/>
    <w:tmpl w:val="174AD66C"/>
    <w:lvl w:ilvl="0" w:tplc="930255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F032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261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8E29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DCD2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58E5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B29F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1060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4EA5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AD1A4D"/>
    <w:multiLevelType w:val="hybridMultilevel"/>
    <w:tmpl w:val="705284E8"/>
    <w:lvl w:ilvl="0" w:tplc="1B0AA7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8C38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C27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482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8030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542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0A0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88A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9A2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B937AB"/>
    <w:multiLevelType w:val="hybridMultilevel"/>
    <w:tmpl w:val="9C40C262"/>
    <w:lvl w:ilvl="0" w:tplc="9C6EC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622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C2D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380D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488D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86CA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622A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A6D3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F62D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C06BAB"/>
    <w:multiLevelType w:val="hybridMultilevel"/>
    <w:tmpl w:val="A816F1B6"/>
    <w:lvl w:ilvl="0" w:tplc="75825C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E651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304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B63B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E0F0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0D0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223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EC9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B2A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330214"/>
    <w:multiLevelType w:val="hybridMultilevel"/>
    <w:tmpl w:val="D414C3DA"/>
    <w:lvl w:ilvl="0" w:tplc="20D4C9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9C4D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583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94A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6EC6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6C02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0A7E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265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FA7F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2E3B84"/>
    <w:multiLevelType w:val="hybridMultilevel"/>
    <w:tmpl w:val="D14AB7C8"/>
    <w:lvl w:ilvl="0" w:tplc="F978F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7C83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7E4E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B892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F4E3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6EF3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0A2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42A8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E35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922F8A"/>
    <w:multiLevelType w:val="hybridMultilevel"/>
    <w:tmpl w:val="17BE420E"/>
    <w:lvl w:ilvl="0" w:tplc="5E94C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E0C6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FC1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0CF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C8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3EAC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1EE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9275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FC9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6B3F8A"/>
    <w:multiLevelType w:val="hybridMultilevel"/>
    <w:tmpl w:val="8512730C"/>
    <w:lvl w:ilvl="0" w:tplc="F3BE6C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5A6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AC0D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255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127D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0A15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582E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C2E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EC65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50483B"/>
    <w:multiLevelType w:val="hybridMultilevel"/>
    <w:tmpl w:val="7ECE0958"/>
    <w:lvl w:ilvl="0" w:tplc="F2F64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92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DE9A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C8E9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EC7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0217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AA78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DE0D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54B2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174197"/>
    <w:multiLevelType w:val="hybridMultilevel"/>
    <w:tmpl w:val="107CD768"/>
    <w:lvl w:ilvl="0" w:tplc="3ECCA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F676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E29B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47D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963B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5210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E67A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E6E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042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4D73ED"/>
    <w:multiLevelType w:val="hybridMultilevel"/>
    <w:tmpl w:val="4E6CE5E8"/>
    <w:lvl w:ilvl="0" w:tplc="B978B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7612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1454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302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0C37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58A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E205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1C10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F8DB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98566C"/>
    <w:multiLevelType w:val="hybridMultilevel"/>
    <w:tmpl w:val="708ABF3A"/>
    <w:lvl w:ilvl="0" w:tplc="C84ED1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AE0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8C86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C09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4E69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C2C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E40B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A9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A007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827CDB"/>
    <w:multiLevelType w:val="hybridMultilevel"/>
    <w:tmpl w:val="06A0753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BD3803"/>
    <w:multiLevelType w:val="hybridMultilevel"/>
    <w:tmpl w:val="29480336"/>
    <w:lvl w:ilvl="0" w:tplc="ACE2FB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4E5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529E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A21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5A3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7C4C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22C5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7C7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7CF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0C7B50"/>
    <w:multiLevelType w:val="hybridMultilevel"/>
    <w:tmpl w:val="07768388"/>
    <w:lvl w:ilvl="0" w:tplc="7F3EE9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5AE2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A23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50AA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2291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2C9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473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4C7B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16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AF264F"/>
    <w:multiLevelType w:val="hybridMultilevel"/>
    <w:tmpl w:val="E26038CE"/>
    <w:lvl w:ilvl="0" w:tplc="BBFE9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A6570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BC09B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C66D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B473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7CE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948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04C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6C90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5A58FF"/>
    <w:multiLevelType w:val="hybridMultilevel"/>
    <w:tmpl w:val="F35EE4E0"/>
    <w:lvl w:ilvl="0" w:tplc="02D4B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9AC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74A7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F8A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34D3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48F3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C2BA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5620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49C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057303"/>
    <w:multiLevelType w:val="hybridMultilevel"/>
    <w:tmpl w:val="014879CC"/>
    <w:lvl w:ilvl="0" w:tplc="0CC8D8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9E9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D69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4218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4C9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960D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9295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84A6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8D2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FE2E98"/>
    <w:multiLevelType w:val="hybridMultilevel"/>
    <w:tmpl w:val="60A403AA"/>
    <w:lvl w:ilvl="0" w:tplc="1460F8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100C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6A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E2C2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365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0E9B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4C76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72AF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8012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97168D"/>
    <w:multiLevelType w:val="hybridMultilevel"/>
    <w:tmpl w:val="85C09FA2"/>
    <w:lvl w:ilvl="0" w:tplc="A8322F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602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96EB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CADE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E8A3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9262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78A5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1A62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4823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DF1DED"/>
    <w:multiLevelType w:val="hybridMultilevel"/>
    <w:tmpl w:val="7BACEAFC"/>
    <w:lvl w:ilvl="0" w:tplc="588665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369B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D231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16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D444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2040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D69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0E4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ECB4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AA6387"/>
    <w:multiLevelType w:val="hybridMultilevel"/>
    <w:tmpl w:val="0D5607FE"/>
    <w:lvl w:ilvl="0" w:tplc="FE525A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A272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6AE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D431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685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282D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5401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60B9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3808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0E421E"/>
    <w:multiLevelType w:val="hybridMultilevel"/>
    <w:tmpl w:val="6BE481E6"/>
    <w:lvl w:ilvl="0" w:tplc="C7605C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36F4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AE4E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12A0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5CFF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CC79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5AAE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2CF2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5E7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3F7C93"/>
    <w:multiLevelType w:val="hybridMultilevel"/>
    <w:tmpl w:val="C74C33EA"/>
    <w:lvl w:ilvl="0" w:tplc="05E68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4AEF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A41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2807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D807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D69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C2C4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CA5E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541C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FF677A"/>
    <w:multiLevelType w:val="hybridMultilevel"/>
    <w:tmpl w:val="0854C5D6"/>
    <w:lvl w:ilvl="0" w:tplc="4F4A2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FE9F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EE77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A22C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72A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02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4D8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CCF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4418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984AE6"/>
    <w:multiLevelType w:val="hybridMultilevel"/>
    <w:tmpl w:val="34669E02"/>
    <w:lvl w:ilvl="0" w:tplc="26F84E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2E05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BA5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58C6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6475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822A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7E31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D877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227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6010E0"/>
    <w:multiLevelType w:val="hybridMultilevel"/>
    <w:tmpl w:val="0316D8CC"/>
    <w:lvl w:ilvl="0" w:tplc="B35AF3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28FD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3AF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C2C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163F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044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884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545E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D611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3C2617"/>
    <w:multiLevelType w:val="hybridMultilevel"/>
    <w:tmpl w:val="CDAA698A"/>
    <w:lvl w:ilvl="0" w:tplc="72720A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1817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1A5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0CDB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D288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64C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C03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5002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0411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525B27"/>
    <w:multiLevelType w:val="hybridMultilevel"/>
    <w:tmpl w:val="3E48A4D4"/>
    <w:lvl w:ilvl="0" w:tplc="E7C86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8251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C0F4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606D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06F3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38A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04AC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EAC5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30AD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FF48ED"/>
    <w:multiLevelType w:val="hybridMultilevel"/>
    <w:tmpl w:val="D338BB4C"/>
    <w:lvl w:ilvl="0" w:tplc="E03E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12C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AEC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AAA7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26A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D26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CC0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D2E7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F0EA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366677"/>
    <w:multiLevelType w:val="hybridMultilevel"/>
    <w:tmpl w:val="713EEBF2"/>
    <w:lvl w:ilvl="0" w:tplc="38FC82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26F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D224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AA5C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B29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726B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A8E6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56D3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52E5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6B6341"/>
    <w:multiLevelType w:val="hybridMultilevel"/>
    <w:tmpl w:val="0AFCD38E"/>
    <w:lvl w:ilvl="0" w:tplc="7C1E1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E20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010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F263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CAAB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54DB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B05A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A2ED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D2F3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F546B2"/>
    <w:multiLevelType w:val="hybridMultilevel"/>
    <w:tmpl w:val="CE7ACB50"/>
    <w:lvl w:ilvl="0" w:tplc="36CCBC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1043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3CD3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A02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1AB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AB0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E063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271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D45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CA3CCB"/>
    <w:multiLevelType w:val="hybridMultilevel"/>
    <w:tmpl w:val="FDCE7698"/>
    <w:lvl w:ilvl="0" w:tplc="2CAC46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CCD2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1C3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4A08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C427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C6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80E1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1E3B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4E9D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FA56E1"/>
    <w:multiLevelType w:val="hybridMultilevel"/>
    <w:tmpl w:val="79682706"/>
    <w:lvl w:ilvl="0" w:tplc="84B6AE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BCB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B629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B889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181C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CAE9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BA17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0C2B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0BF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AB603C6"/>
    <w:multiLevelType w:val="hybridMultilevel"/>
    <w:tmpl w:val="F2B6E2BE"/>
    <w:lvl w:ilvl="0" w:tplc="2BD030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74D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928A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BE7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EC70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7622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BA8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C85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CA4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4F7AF8"/>
    <w:multiLevelType w:val="hybridMultilevel"/>
    <w:tmpl w:val="801E7F06"/>
    <w:lvl w:ilvl="0" w:tplc="956E02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6C00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36CB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26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9EF1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306D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38EF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D406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0081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F4097A"/>
    <w:multiLevelType w:val="hybridMultilevel"/>
    <w:tmpl w:val="981CE354"/>
    <w:lvl w:ilvl="0" w:tplc="C134A0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C8D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02EE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36E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705D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8D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969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B656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40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DE829E4"/>
    <w:multiLevelType w:val="hybridMultilevel"/>
    <w:tmpl w:val="7C228E0C"/>
    <w:lvl w:ilvl="0" w:tplc="DAACB6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4FE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EA84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4264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485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46C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645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42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835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DEA7AF0"/>
    <w:multiLevelType w:val="hybridMultilevel"/>
    <w:tmpl w:val="4EF8E11E"/>
    <w:lvl w:ilvl="0" w:tplc="C95087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38A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44EC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20BD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366A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12E6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EC2B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BE79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5C11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6405279"/>
    <w:multiLevelType w:val="hybridMultilevel"/>
    <w:tmpl w:val="59581F68"/>
    <w:lvl w:ilvl="0" w:tplc="39C228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3430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00A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121C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7C8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5261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F4BC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87C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3ED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7461734"/>
    <w:multiLevelType w:val="hybridMultilevel"/>
    <w:tmpl w:val="B584F83E"/>
    <w:lvl w:ilvl="0" w:tplc="F676D0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14DC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565B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3E1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666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66E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FADA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BE6A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1249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E892AC5"/>
    <w:multiLevelType w:val="hybridMultilevel"/>
    <w:tmpl w:val="1CC4FDF0"/>
    <w:lvl w:ilvl="0" w:tplc="72243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B21A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B0D3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70EA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9844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FC8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80B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206A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7EBC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</w:num>
  <w:num w:numId="3">
    <w:abstractNumId w:val="52"/>
  </w:num>
  <w:num w:numId="4">
    <w:abstractNumId w:val="1"/>
  </w:num>
  <w:num w:numId="5">
    <w:abstractNumId w:val="6"/>
  </w:num>
  <w:num w:numId="6">
    <w:abstractNumId w:val="16"/>
  </w:num>
  <w:num w:numId="7">
    <w:abstractNumId w:val="10"/>
  </w:num>
  <w:num w:numId="8">
    <w:abstractNumId w:val="31"/>
  </w:num>
  <w:num w:numId="9">
    <w:abstractNumId w:val="24"/>
  </w:num>
  <w:num w:numId="10">
    <w:abstractNumId w:val="8"/>
  </w:num>
  <w:num w:numId="11">
    <w:abstractNumId w:val="38"/>
  </w:num>
  <w:num w:numId="12">
    <w:abstractNumId w:val="41"/>
  </w:num>
  <w:num w:numId="13">
    <w:abstractNumId w:val="22"/>
  </w:num>
  <w:num w:numId="14">
    <w:abstractNumId w:val="53"/>
  </w:num>
  <w:num w:numId="15">
    <w:abstractNumId w:val="46"/>
  </w:num>
  <w:num w:numId="16">
    <w:abstractNumId w:val="36"/>
  </w:num>
  <w:num w:numId="17">
    <w:abstractNumId w:val="37"/>
  </w:num>
  <w:num w:numId="18">
    <w:abstractNumId w:val="39"/>
  </w:num>
  <w:num w:numId="19">
    <w:abstractNumId w:val="18"/>
  </w:num>
  <w:num w:numId="20">
    <w:abstractNumId w:val="48"/>
  </w:num>
  <w:num w:numId="21">
    <w:abstractNumId w:val="50"/>
  </w:num>
  <w:num w:numId="22">
    <w:abstractNumId w:val="35"/>
  </w:num>
  <w:num w:numId="23">
    <w:abstractNumId w:val="33"/>
  </w:num>
  <w:num w:numId="24">
    <w:abstractNumId w:val="21"/>
  </w:num>
  <w:num w:numId="25">
    <w:abstractNumId w:val="2"/>
  </w:num>
  <w:num w:numId="26">
    <w:abstractNumId w:val="12"/>
  </w:num>
  <w:num w:numId="27">
    <w:abstractNumId w:val="19"/>
  </w:num>
  <w:num w:numId="28">
    <w:abstractNumId w:val="17"/>
  </w:num>
  <w:num w:numId="29">
    <w:abstractNumId w:val="45"/>
  </w:num>
  <w:num w:numId="30">
    <w:abstractNumId w:val="51"/>
  </w:num>
  <w:num w:numId="31">
    <w:abstractNumId w:val="32"/>
  </w:num>
  <w:num w:numId="32">
    <w:abstractNumId w:val="30"/>
  </w:num>
  <w:num w:numId="33">
    <w:abstractNumId w:val="42"/>
  </w:num>
  <w:num w:numId="34">
    <w:abstractNumId w:val="25"/>
  </w:num>
  <w:num w:numId="35">
    <w:abstractNumId w:val="9"/>
  </w:num>
  <w:num w:numId="36">
    <w:abstractNumId w:val="5"/>
  </w:num>
  <w:num w:numId="37">
    <w:abstractNumId w:val="44"/>
  </w:num>
  <w:num w:numId="38">
    <w:abstractNumId w:val="13"/>
  </w:num>
  <w:num w:numId="39">
    <w:abstractNumId w:val="20"/>
  </w:num>
  <w:num w:numId="40">
    <w:abstractNumId w:val="15"/>
  </w:num>
  <w:num w:numId="41">
    <w:abstractNumId w:val="26"/>
  </w:num>
  <w:num w:numId="42">
    <w:abstractNumId w:val="11"/>
  </w:num>
  <w:num w:numId="43">
    <w:abstractNumId w:val="14"/>
  </w:num>
  <w:num w:numId="44">
    <w:abstractNumId w:val="29"/>
  </w:num>
  <w:num w:numId="45">
    <w:abstractNumId w:val="43"/>
  </w:num>
  <w:num w:numId="46">
    <w:abstractNumId w:val="7"/>
  </w:num>
  <w:num w:numId="47">
    <w:abstractNumId w:val="3"/>
  </w:num>
  <w:num w:numId="48">
    <w:abstractNumId w:val="34"/>
  </w:num>
  <w:num w:numId="49">
    <w:abstractNumId w:val="47"/>
  </w:num>
  <w:num w:numId="50">
    <w:abstractNumId w:val="49"/>
  </w:num>
  <w:num w:numId="51">
    <w:abstractNumId w:val="28"/>
  </w:num>
  <w:num w:numId="52">
    <w:abstractNumId w:val="40"/>
  </w:num>
  <w:num w:numId="5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2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4ADE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1711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051F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49F7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0722B"/>
    <w:rsid w:val="00E1159D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097A"/>
    <w:rsid w:val="00FE1EDF"/>
    <w:rsid w:val="00FE54A1"/>
    <w:rsid w:val="00FE6047"/>
    <w:rsid w:val="00FE74EE"/>
    <w:rsid w:val="00FF271C"/>
    <w:rsid w:val="00FF2FD0"/>
    <w:rsid w:val="00FF51F1"/>
    <w:rsid w:val="00FF6306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53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86C40E1-B90B-44D4-8D37-566AA2601C0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A66A746-E4FA-422A-A472-80F83CE83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32</TotalTime>
  <Pages>17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krishna lalasa</cp:lastModifiedBy>
  <cp:revision>3</cp:revision>
  <cp:lastPrinted>2014-03-29T07:34:00Z</cp:lastPrinted>
  <dcterms:created xsi:type="dcterms:W3CDTF">2020-09-18T08:45:00Z</dcterms:created>
  <dcterms:modified xsi:type="dcterms:W3CDTF">2020-09-18T20:19:00Z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